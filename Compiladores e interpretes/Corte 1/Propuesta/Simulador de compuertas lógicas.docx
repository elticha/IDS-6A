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33A083" w14:textId="726DA7CC" w:rsidR="00C6554A" w:rsidRDefault="00C6554A" w:rsidP="00C6554A">
      <w:pPr>
        <w:pStyle w:val="Foto"/>
      </w:pPr>
    </w:p>
    <w:p w14:paraId="5F228B21" w14:textId="28FD7FCF" w:rsidR="006639BE" w:rsidRDefault="006639BE" w:rsidP="00C6554A">
      <w:pPr>
        <w:pStyle w:val="Foto"/>
      </w:pPr>
    </w:p>
    <w:p w14:paraId="201CE891" w14:textId="1012B747" w:rsidR="006639BE" w:rsidRDefault="006639BE" w:rsidP="00C6554A">
      <w:pPr>
        <w:pStyle w:val="Foto"/>
      </w:pPr>
    </w:p>
    <w:p w14:paraId="390DE5E7" w14:textId="367CB5F3" w:rsidR="006639BE" w:rsidRDefault="006639BE" w:rsidP="00C6554A">
      <w:pPr>
        <w:pStyle w:val="Foto"/>
      </w:pPr>
    </w:p>
    <w:p w14:paraId="6C76F567" w14:textId="2AB15413" w:rsidR="006639BE" w:rsidRDefault="006639BE" w:rsidP="00C6554A">
      <w:pPr>
        <w:pStyle w:val="Foto"/>
      </w:pPr>
    </w:p>
    <w:p w14:paraId="6FF326DB" w14:textId="5E26841C" w:rsidR="006639BE" w:rsidRDefault="006639BE" w:rsidP="00C6554A">
      <w:pPr>
        <w:pStyle w:val="Foto"/>
      </w:pPr>
    </w:p>
    <w:p w14:paraId="06A71D63" w14:textId="14719832" w:rsidR="006639BE" w:rsidRDefault="006639BE" w:rsidP="00C6554A">
      <w:pPr>
        <w:pStyle w:val="Foto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4E883B7" wp14:editId="13CD3B9F">
            <wp:simplePos x="0" y="0"/>
            <wp:positionH relativeFrom="margin">
              <wp:align>right</wp:align>
            </wp:positionH>
            <wp:positionV relativeFrom="paragraph">
              <wp:posOffset>451485</wp:posOffset>
            </wp:positionV>
            <wp:extent cx="5274310" cy="2454275"/>
            <wp:effectExtent l="0" t="0" r="2540" b="3175"/>
            <wp:wrapThrough wrapText="bothSides">
              <wp:wrapPolygon edited="0">
                <wp:start x="0" y="0"/>
                <wp:lineTo x="0" y="21460"/>
                <wp:lineTo x="21532" y="21460"/>
                <wp:lineTo x="21532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ircuito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77C4885B" wp14:editId="55B76175">
            <wp:simplePos x="0" y="0"/>
            <wp:positionH relativeFrom="margin">
              <wp:align>right</wp:align>
            </wp:positionH>
            <wp:positionV relativeFrom="paragraph">
              <wp:posOffset>289560</wp:posOffset>
            </wp:positionV>
            <wp:extent cx="5274310" cy="2778125"/>
            <wp:effectExtent l="0" t="0" r="2540" b="3175"/>
            <wp:wrapThrough wrapText="bothSides">
              <wp:wrapPolygon edited="0">
                <wp:start x="0" y="0"/>
                <wp:lineTo x="0" y="21477"/>
                <wp:lineTo x="21532" y="21477"/>
                <wp:lineTo x="21532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ircuito.jpg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04EB5F" w14:textId="5305BCFD" w:rsidR="006639BE" w:rsidRDefault="006639BE" w:rsidP="00C6554A">
      <w:pPr>
        <w:pStyle w:val="Foto"/>
      </w:pPr>
    </w:p>
    <w:p w14:paraId="2FD64ECB" w14:textId="757E7BC2" w:rsidR="006639BE" w:rsidRDefault="006639BE" w:rsidP="00C6554A">
      <w:pPr>
        <w:pStyle w:val="Foto"/>
      </w:pPr>
    </w:p>
    <w:p w14:paraId="5F79B516" w14:textId="36304EFB" w:rsidR="006639BE" w:rsidRDefault="006639BE" w:rsidP="00C6554A">
      <w:pPr>
        <w:pStyle w:val="Foto"/>
      </w:pPr>
    </w:p>
    <w:p w14:paraId="315F2F10" w14:textId="5AC88E35" w:rsidR="006639BE" w:rsidRDefault="006639BE" w:rsidP="00C6554A">
      <w:pPr>
        <w:pStyle w:val="Foto"/>
      </w:pPr>
    </w:p>
    <w:p w14:paraId="498D6F79" w14:textId="6F9831F5" w:rsidR="006639BE" w:rsidRDefault="006639BE" w:rsidP="00C6554A">
      <w:pPr>
        <w:pStyle w:val="Foto"/>
      </w:pPr>
    </w:p>
    <w:p w14:paraId="0D6DFA1A" w14:textId="4F205E42" w:rsidR="006639BE" w:rsidRDefault="006639BE" w:rsidP="00C6554A">
      <w:pPr>
        <w:pStyle w:val="Foto"/>
      </w:pPr>
    </w:p>
    <w:p w14:paraId="27CCE744" w14:textId="7AD0D4A5" w:rsidR="006639BE" w:rsidRDefault="006639BE" w:rsidP="00C6554A">
      <w:pPr>
        <w:pStyle w:val="Foto"/>
      </w:pPr>
    </w:p>
    <w:p w14:paraId="387ABFF1" w14:textId="58226015" w:rsidR="006639BE" w:rsidRDefault="006639BE" w:rsidP="00C6554A">
      <w:pPr>
        <w:pStyle w:val="Foto"/>
      </w:pPr>
    </w:p>
    <w:p w14:paraId="39CCF62C" w14:textId="77777777" w:rsidR="006639BE" w:rsidRPr="008B5277" w:rsidRDefault="006639BE" w:rsidP="00C6554A">
      <w:pPr>
        <w:pStyle w:val="Foto"/>
      </w:pPr>
    </w:p>
    <w:p w14:paraId="1FA1BF2C" w14:textId="77777777" w:rsidR="00C6554A" w:rsidRPr="00914741" w:rsidRDefault="00276A92" w:rsidP="00C6554A">
      <w:pPr>
        <w:pStyle w:val="Ttulo"/>
      </w:pPr>
      <w:r>
        <w:t>Simulador de compuertas lógicas</w:t>
      </w:r>
    </w:p>
    <w:p w14:paraId="1B2FBEF2" w14:textId="77777777" w:rsidR="00C6554A" w:rsidRPr="00914741" w:rsidRDefault="00276A92" w:rsidP="00C6554A">
      <w:pPr>
        <w:pStyle w:val="Subttulo"/>
      </w:pPr>
      <w:r>
        <w:t>Compiladores e intérpretes</w:t>
      </w:r>
    </w:p>
    <w:p w14:paraId="11BD1A17" w14:textId="77777777" w:rsidR="00276A92" w:rsidRDefault="00276A92" w:rsidP="00C6554A">
      <w:pPr>
        <w:pStyle w:val="Informacindecontacto"/>
        <w:rPr>
          <w:lang w:bidi="es-ES"/>
        </w:rPr>
      </w:pPr>
      <w:r>
        <w:t>Universidad Politécnica de Chiapas</w:t>
      </w:r>
      <w:r w:rsidR="00C6554A" w:rsidRPr="00914741">
        <w:rPr>
          <w:lang w:bidi="es-ES"/>
        </w:rPr>
        <w:t xml:space="preserve"> |</w:t>
      </w:r>
      <w:r>
        <w:rPr>
          <w:lang w:bidi="es-ES"/>
        </w:rPr>
        <w:t xml:space="preserve"> Ingeniería de Software</w:t>
      </w:r>
    </w:p>
    <w:p w14:paraId="1E9EA578" w14:textId="77777777" w:rsidR="00276A92" w:rsidRDefault="00276A92" w:rsidP="00C6554A">
      <w:pPr>
        <w:pStyle w:val="Informacindecontacto"/>
        <w:rPr>
          <w:lang w:bidi="es-ES"/>
        </w:rPr>
      </w:pPr>
    </w:p>
    <w:p w14:paraId="473EC083" w14:textId="77777777" w:rsidR="00276A92" w:rsidRDefault="00276A92" w:rsidP="00C6554A">
      <w:pPr>
        <w:pStyle w:val="Informacindecontacto"/>
        <w:rPr>
          <w:lang w:bidi="es-ES"/>
        </w:rPr>
      </w:pPr>
    </w:p>
    <w:p w14:paraId="4D6C4C36" w14:textId="77777777" w:rsidR="00C6554A" w:rsidRPr="00914741" w:rsidRDefault="00C6554A" w:rsidP="00C6554A">
      <w:pPr>
        <w:pStyle w:val="Informacindecontacto"/>
      </w:pPr>
      <w:r w:rsidRPr="00914741">
        <w:rPr>
          <w:lang w:bidi="es-ES"/>
        </w:rPr>
        <w:br w:type="page"/>
      </w:r>
    </w:p>
    <w:p w14:paraId="4EB49FAA" w14:textId="77777777" w:rsidR="00C6554A" w:rsidRPr="00914741" w:rsidRDefault="00276A92" w:rsidP="00C6554A">
      <w:pPr>
        <w:pStyle w:val="Ttulo1"/>
      </w:pPr>
      <w:r>
        <w:lastRenderedPageBreak/>
        <w:t>Propuesta</w:t>
      </w:r>
    </w:p>
    <w:p w14:paraId="025E13C1" w14:textId="19A8FBAB" w:rsidR="009C2E4D" w:rsidRDefault="00276A92" w:rsidP="00276A92">
      <w:pPr>
        <w:pStyle w:val="Listaconvietas"/>
        <w:numPr>
          <w:ilvl w:val="0"/>
          <w:numId w:val="0"/>
        </w:numPr>
        <w:ind w:left="360"/>
      </w:pPr>
      <w:r>
        <w:t>Proponemos un simulador de compuertas lógicas que es capaz de representar el diseño y la lógica del circuito.</w:t>
      </w:r>
      <w:r w:rsidR="00C6128A">
        <w:t xml:space="preserve"> No se permiten comentarios.</w:t>
      </w:r>
      <w:bookmarkStart w:id="0" w:name="_GoBack"/>
      <w:bookmarkEnd w:id="0"/>
    </w:p>
    <w:p w14:paraId="6E28822A" w14:textId="4C513776" w:rsidR="00276A92" w:rsidRDefault="00276A92" w:rsidP="00276A92">
      <w:pPr>
        <w:pStyle w:val="Ttulo1"/>
      </w:pPr>
      <w:r>
        <w:t>Entrada</w:t>
      </w:r>
    </w:p>
    <w:p w14:paraId="5E526DE8" w14:textId="0583C233" w:rsidR="001005FA" w:rsidRDefault="004269EF" w:rsidP="004269EF">
      <w:pPr>
        <w:ind w:left="720"/>
      </w:pPr>
      <w:r>
        <w:t>El programa recibirá una serie de métodos (compuertas) y sus respectivos parámetros, por ejemplo:</w:t>
      </w:r>
    </w:p>
    <w:p w14:paraId="2CE5F1E6" w14:textId="627C883B" w:rsidR="004269EF" w:rsidRDefault="00DA5BCB" w:rsidP="004269EF">
      <w:pPr>
        <w:pStyle w:val="Prrafodelista"/>
        <w:numPr>
          <w:ilvl w:val="0"/>
          <w:numId w:val="18"/>
        </w:numPr>
      </w:pPr>
      <w:r>
        <w:t xml:space="preserve">compuerta1 = </w:t>
      </w:r>
      <w:r w:rsidR="004269EF">
        <w:t xml:space="preserve">and </w:t>
      </w:r>
      <w:proofErr w:type="gramStart"/>
      <w:r w:rsidR="004269EF">
        <w:t>( variable</w:t>
      </w:r>
      <w:proofErr w:type="gramEnd"/>
      <w:r w:rsidR="004269EF">
        <w:t>1, variable);</w:t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3812"/>
        <w:gridCol w:w="3764"/>
      </w:tblGrid>
      <w:tr w:rsidR="004269EF" w14:paraId="4234A354" w14:textId="77777777" w:rsidTr="00DA5BCB">
        <w:tc>
          <w:tcPr>
            <w:tcW w:w="3812" w:type="dxa"/>
          </w:tcPr>
          <w:p w14:paraId="3573DE0C" w14:textId="2AF6CA9F" w:rsidR="004269EF" w:rsidRPr="004269EF" w:rsidRDefault="004269EF" w:rsidP="004269EF">
            <w:pPr>
              <w:jc w:val="center"/>
              <w:rPr>
                <w:b/>
              </w:rPr>
            </w:pPr>
            <w:r>
              <w:rPr>
                <w:b/>
              </w:rPr>
              <w:t>Token</w:t>
            </w:r>
          </w:p>
        </w:tc>
        <w:tc>
          <w:tcPr>
            <w:tcW w:w="3764" w:type="dxa"/>
          </w:tcPr>
          <w:p w14:paraId="391A54D1" w14:textId="39BC5416" w:rsidR="004269EF" w:rsidRPr="004269EF" w:rsidRDefault="004269EF" w:rsidP="004269EF">
            <w:pPr>
              <w:jc w:val="center"/>
              <w:rPr>
                <w:b/>
              </w:rPr>
            </w:pPr>
            <w:r>
              <w:rPr>
                <w:b/>
              </w:rPr>
              <w:t>Lexema</w:t>
            </w:r>
          </w:p>
        </w:tc>
      </w:tr>
      <w:tr w:rsidR="00DA5BCB" w14:paraId="217DA23B" w14:textId="77777777" w:rsidTr="00DA5BCB">
        <w:tc>
          <w:tcPr>
            <w:tcW w:w="3812" w:type="dxa"/>
          </w:tcPr>
          <w:p w14:paraId="0EE7F851" w14:textId="2D3635FF" w:rsidR="00DA5BCB" w:rsidRPr="00DA5BCB" w:rsidRDefault="00DA5BCB" w:rsidP="00DA5BCB">
            <w:pPr>
              <w:jc w:val="center"/>
            </w:pPr>
            <w:r w:rsidRPr="00DA5BCB">
              <w:t>Identificador</w:t>
            </w:r>
          </w:p>
        </w:tc>
        <w:tc>
          <w:tcPr>
            <w:tcW w:w="3764" w:type="dxa"/>
          </w:tcPr>
          <w:p w14:paraId="742DF0D9" w14:textId="792BC458" w:rsidR="00DA5BCB" w:rsidRPr="00DA5BCB" w:rsidRDefault="00DA5BCB" w:rsidP="00DA5BCB">
            <w:pPr>
              <w:jc w:val="center"/>
            </w:pPr>
            <w:r>
              <w:rPr>
                <w:b/>
              </w:rPr>
              <w:t xml:space="preserve">A – Z </w:t>
            </w:r>
            <w:proofErr w:type="spellStart"/>
            <w:r>
              <w:rPr>
                <w:b/>
              </w:rPr>
              <w:t>ó</w:t>
            </w:r>
            <w:proofErr w:type="spellEnd"/>
            <w:r>
              <w:rPr>
                <w:b/>
              </w:rPr>
              <w:t xml:space="preserve"> a-z ó a1-</w:t>
            </w:r>
            <w:proofErr w:type="gramStart"/>
            <w:r>
              <w:rPr>
                <w:b/>
              </w:rPr>
              <w:t>an,…</w:t>
            </w:r>
            <w:proofErr w:type="gramEnd"/>
            <w:r>
              <w:rPr>
                <w:b/>
              </w:rPr>
              <w:t xml:space="preserve">, </w:t>
            </w:r>
            <w:proofErr w:type="spellStart"/>
            <w:r>
              <w:rPr>
                <w:b/>
              </w:rPr>
              <w:t>zn</w:t>
            </w:r>
            <w:proofErr w:type="spellEnd"/>
          </w:p>
        </w:tc>
      </w:tr>
      <w:tr w:rsidR="00DA5BCB" w14:paraId="1AF2E031" w14:textId="77777777" w:rsidTr="00DA5BCB">
        <w:tc>
          <w:tcPr>
            <w:tcW w:w="3812" w:type="dxa"/>
          </w:tcPr>
          <w:p w14:paraId="5533E014" w14:textId="6FF39A96" w:rsidR="00DA5BCB" w:rsidRPr="00DA5BCB" w:rsidRDefault="00DA5BCB" w:rsidP="00DA5BCB">
            <w:pPr>
              <w:jc w:val="center"/>
            </w:pPr>
            <w:r>
              <w:t>Signo igual</w:t>
            </w:r>
          </w:p>
        </w:tc>
        <w:tc>
          <w:tcPr>
            <w:tcW w:w="3764" w:type="dxa"/>
          </w:tcPr>
          <w:p w14:paraId="4228312A" w14:textId="6F7E6294" w:rsidR="00DA5BCB" w:rsidRDefault="00DA5BCB" w:rsidP="00DA5BCB">
            <w:pPr>
              <w:jc w:val="center"/>
              <w:rPr>
                <w:b/>
              </w:rPr>
            </w:pPr>
            <w:r>
              <w:rPr>
                <w:b/>
              </w:rPr>
              <w:t>=</w:t>
            </w:r>
          </w:p>
        </w:tc>
      </w:tr>
      <w:tr w:rsidR="00DA5BCB" w14:paraId="3917536B" w14:textId="77777777" w:rsidTr="00DA5BCB">
        <w:tc>
          <w:tcPr>
            <w:tcW w:w="3812" w:type="dxa"/>
          </w:tcPr>
          <w:p w14:paraId="6E6FD5D0" w14:textId="54B07619" w:rsidR="00DA5BCB" w:rsidRPr="004269EF" w:rsidRDefault="00DA5BCB" w:rsidP="00DA5BCB">
            <w:pPr>
              <w:jc w:val="center"/>
            </w:pPr>
            <w:r>
              <w:t>Compuerta</w:t>
            </w:r>
          </w:p>
        </w:tc>
        <w:tc>
          <w:tcPr>
            <w:tcW w:w="3764" w:type="dxa"/>
          </w:tcPr>
          <w:p w14:paraId="536A8904" w14:textId="00CB39D0" w:rsidR="00DA5BCB" w:rsidRDefault="00DA5BCB" w:rsidP="00DA5BCB">
            <w:pPr>
              <w:jc w:val="center"/>
              <w:rPr>
                <w:b/>
              </w:rPr>
            </w:pPr>
            <w:r>
              <w:rPr>
                <w:b/>
              </w:rPr>
              <w:t xml:space="preserve">and, </w:t>
            </w:r>
            <w:proofErr w:type="spellStart"/>
            <w:r>
              <w:rPr>
                <w:b/>
              </w:rPr>
              <w:t>or</w:t>
            </w:r>
            <w:proofErr w:type="spellEnd"/>
            <w:r>
              <w:rPr>
                <w:b/>
              </w:rPr>
              <w:t xml:space="preserve">, </w:t>
            </w:r>
            <w:proofErr w:type="spellStart"/>
            <w:r>
              <w:rPr>
                <w:b/>
              </w:rPr>
              <w:t>not</w:t>
            </w:r>
            <w:proofErr w:type="spellEnd"/>
          </w:p>
        </w:tc>
      </w:tr>
      <w:tr w:rsidR="00DA5BCB" w14:paraId="298ABB16" w14:textId="77777777" w:rsidTr="00DA5BCB">
        <w:tc>
          <w:tcPr>
            <w:tcW w:w="3812" w:type="dxa"/>
          </w:tcPr>
          <w:p w14:paraId="5F39A275" w14:textId="15A4CE82" w:rsidR="00DA5BCB" w:rsidRDefault="00DA5BCB" w:rsidP="00DA5BCB">
            <w:pPr>
              <w:jc w:val="center"/>
            </w:pPr>
            <w:r>
              <w:t>Paréntesis de apertura</w:t>
            </w:r>
          </w:p>
        </w:tc>
        <w:tc>
          <w:tcPr>
            <w:tcW w:w="3764" w:type="dxa"/>
          </w:tcPr>
          <w:p w14:paraId="411A5063" w14:textId="02DB5FF4" w:rsidR="00DA5BCB" w:rsidRDefault="00DA5BCB" w:rsidP="00DA5BCB">
            <w:pPr>
              <w:jc w:val="center"/>
              <w:rPr>
                <w:b/>
              </w:rPr>
            </w:pPr>
            <w:r>
              <w:rPr>
                <w:b/>
              </w:rPr>
              <w:t>(</w:t>
            </w:r>
          </w:p>
        </w:tc>
      </w:tr>
      <w:tr w:rsidR="00DA5BCB" w14:paraId="60796247" w14:textId="77777777" w:rsidTr="00DA5BCB">
        <w:tc>
          <w:tcPr>
            <w:tcW w:w="3812" w:type="dxa"/>
          </w:tcPr>
          <w:p w14:paraId="75C2AF91" w14:textId="7A622984" w:rsidR="00DA5BCB" w:rsidRDefault="00DA5BCB" w:rsidP="00DA5BCB">
            <w:pPr>
              <w:jc w:val="center"/>
            </w:pPr>
            <w:r>
              <w:t>Parámetro</w:t>
            </w:r>
          </w:p>
        </w:tc>
        <w:tc>
          <w:tcPr>
            <w:tcW w:w="3764" w:type="dxa"/>
          </w:tcPr>
          <w:p w14:paraId="48D64DF4" w14:textId="5548A2FE" w:rsidR="00DA5BCB" w:rsidRDefault="00DA5BCB" w:rsidP="00DA5BCB">
            <w:pPr>
              <w:jc w:val="center"/>
              <w:rPr>
                <w:b/>
              </w:rPr>
            </w:pPr>
            <w:r>
              <w:rPr>
                <w:b/>
              </w:rPr>
              <w:t>A – Z ó a-z ó a1-</w:t>
            </w:r>
            <w:proofErr w:type="gramStart"/>
            <w:r>
              <w:rPr>
                <w:b/>
              </w:rPr>
              <w:t>an,…</w:t>
            </w:r>
            <w:proofErr w:type="gramEnd"/>
            <w:r>
              <w:rPr>
                <w:b/>
              </w:rPr>
              <w:t xml:space="preserve">, </w:t>
            </w:r>
            <w:proofErr w:type="spellStart"/>
            <w:r>
              <w:rPr>
                <w:b/>
              </w:rPr>
              <w:t>zn</w:t>
            </w:r>
            <w:proofErr w:type="spellEnd"/>
          </w:p>
        </w:tc>
      </w:tr>
      <w:tr w:rsidR="00DA5BCB" w14:paraId="0CC96AF2" w14:textId="77777777" w:rsidTr="00DA5BCB">
        <w:tc>
          <w:tcPr>
            <w:tcW w:w="3812" w:type="dxa"/>
          </w:tcPr>
          <w:p w14:paraId="541F0F2E" w14:textId="4F4F06FB" w:rsidR="00DA5BCB" w:rsidRDefault="00DA5BCB" w:rsidP="00DA5BCB">
            <w:pPr>
              <w:jc w:val="center"/>
            </w:pPr>
            <w:r>
              <w:t>Separador de parámetros</w:t>
            </w:r>
          </w:p>
        </w:tc>
        <w:tc>
          <w:tcPr>
            <w:tcW w:w="3764" w:type="dxa"/>
          </w:tcPr>
          <w:p w14:paraId="46963DB0" w14:textId="76C0D6B2" w:rsidR="00DA5BCB" w:rsidRDefault="00DA5BCB" w:rsidP="00DA5BCB">
            <w:pPr>
              <w:jc w:val="center"/>
              <w:rPr>
                <w:b/>
              </w:rPr>
            </w:pPr>
            <w:r>
              <w:rPr>
                <w:b/>
              </w:rPr>
              <w:t>,</w:t>
            </w:r>
          </w:p>
        </w:tc>
      </w:tr>
      <w:tr w:rsidR="00DA5BCB" w14:paraId="0E175DBE" w14:textId="77777777" w:rsidTr="00DA5BCB">
        <w:tc>
          <w:tcPr>
            <w:tcW w:w="3812" w:type="dxa"/>
          </w:tcPr>
          <w:p w14:paraId="77D99BBF" w14:textId="021F7F4E" w:rsidR="00DA5BCB" w:rsidRDefault="00DA5BCB" w:rsidP="00DA5BCB">
            <w:pPr>
              <w:jc w:val="center"/>
            </w:pPr>
            <w:r>
              <w:t>Paréntesis de cierre</w:t>
            </w:r>
          </w:p>
        </w:tc>
        <w:tc>
          <w:tcPr>
            <w:tcW w:w="3764" w:type="dxa"/>
          </w:tcPr>
          <w:p w14:paraId="7238F4E1" w14:textId="27D29011" w:rsidR="00DA5BCB" w:rsidRDefault="00DA5BCB" w:rsidP="00DA5BCB">
            <w:pPr>
              <w:jc w:val="center"/>
              <w:rPr>
                <w:b/>
              </w:rPr>
            </w:pPr>
            <w:r>
              <w:rPr>
                <w:b/>
              </w:rPr>
              <w:t>)</w:t>
            </w:r>
          </w:p>
        </w:tc>
      </w:tr>
      <w:tr w:rsidR="00DA5BCB" w14:paraId="29B52541" w14:textId="77777777" w:rsidTr="00DA5BCB">
        <w:tc>
          <w:tcPr>
            <w:tcW w:w="3812" w:type="dxa"/>
          </w:tcPr>
          <w:p w14:paraId="321776E5" w14:textId="7BFB5E85" w:rsidR="00DA5BCB" w:rsidRDefault="00DA5BCB" w:rsidP="00DA5BCB">
            <w:pPr>
              <w:jc w:val="center"/>
            </w:pPr>
            <w:r>
              <w:t>Fin de instrucción</w:t>
            </w:r>
          </w:p>
        </w:tc>
        <w:tc>
          <w:tcPr>
            <w:tcW w:w="3764" w:type="dxa"/>
          </w:tcPr>
          <w:p w14:paraId="4938F8FF" w14:textId="75660382" w:rsidR="00DA5BCB" w:rsidRDefault="00DA5BCB" w:rsidP="00DA5BCB">
            <w:pPr>
              <w:jc w:val="center"/>
              <w:rPr>
                <w:b/>
              </w:rPr>
            </w:pPr>
            <w:r>
              <w:rPr>
                <w:b/>
              </w:rPr>
              <w:t>;</w:t>
            </w:r>
          </w:p>
        </w:tc>
      </w:tr>
      <w:tr w:rsidR="00DA5BCB" w14:paraId="0D7E8227" w14:textId="77777777" w:rsidTr="00DA5BCB">
        <w:tc>
          <w:tcPr>
            <w:tcW w:w="3812" w:type="dxa"/>
          </w:tcPr>
          <w:p w14:paraId="14FEB760" w14:textId="721CDA2F" w:rsidR="00DA5BCB" w:rsidRDefault="00DA5BCB" w:rsidP="00DA5BCB">
            <w:pPr>
              <w:jc w:val="center"/>
            </w:pPr>
            <w:r>
              <w:t>Funciones</w:t>
            </w:r>
          </w:p>
        </w:tc>
        <w:tc>
          <w:tcPr>
            <w:tcW w:w="3764" w:type="dxa"/>
          </w:tcPr>
          <w:p w14:paraId="0ACD9FF7" w14:textId="4CBC7FEE" w:rsidR="00DA5BCB" w:rsidRDefault="00DA5BCB" w:rsidP="00DA5BCB">
            <w:pPr>
              <w:jc w:val="center"/>
              <w:rPr>
                <w:b/>
              </w:rPr>
            </w:pPr>
            <w:r>
              <w:rPr>
                <w:b/>
              </w:rPr>
              <w:t>Conecta</w:t>
            </w:r>
          </w:p>
        </w:tc>
      </w:tr>
    </w:tbl>
    <w:p w14:paraId="4D6ABC69" w14:textId="77777777" w:rsidR="004269EF" w:rsidRDefault="004269EF" w:rsidP="004269EF">
      <w:pPr>
        <w:ind w:left="720"/>
      </w:pPr>
    </w:p>
    <w:p w14:paraId="1E051E52" w14:textId="77777777" w:rsidR="004269EF" w:rsidRPr="00D93CC6" w:rsidRDefault="004269EF" w:rsidP="004269EF">
      <w:pPr>
        <w:ind w:left="720"/>
      </w:pPr>
    </w:p>
    <w:p w14:paraId="30AFDA29" w14:textId="77777777" w:rsidR="00276A92" w:rsidRDefault="00276A92" w:rsidP="00276A92">
      <w:pPr>
        <w:pStyle w:val="Ttulo1"/>
      </w:pPr>
      <w:r>
        <w:t>Proceso</w:t>
      </w:r>
    </w:p>
    <w:p w14:paraId="7C68BC0F" w14:textId="77777777" w:rsidR="00DA5BCB" w:rsidRDefault="00276A92" w:rsidP="00276A92">
      <w:r>
        <w:tab/>
      </w:r>
      <w:r w:rsidR="004269EF">
        <w:t xml:space="preserve">Entrada: </w:t>
      </w:r>
    </w:p>
    <w:p w14:paraId="6551329B" w14:textId="4B0C0492" w:rsidR="00276A92" w:rsidRDefault="00DA5BCB" w:rsidP="00DA5BCB">
      <w:pPr>
        <w:ind w:firstLine="720"/>
      </w:pPr>
      <w:r>
        <w:t xml:space="preserve">compuerta1 = </w:t>
      </w:r>
      <w:r w:rsidR="004269EF">
        <w:t xml:space="preserve">and </w:t>
      </w:r>
      <w:proofErr w:type="gramStart"/>
      <w:r w:rsidR="004269EF">
        <w:t>( entrada</w:t>
      </w:r>
      <w:proofErr w:type="gramEnd"/>
      <w:r w:rsidR="004269EF">
        <w:t>1, entrada2 )</w:t>
      </w:r>
    </w:p>
    <w:p w14:paraId="669E7BD4" w14:textId="6990B068" w:rsidR="00DA5BCB" w:rsidRDefault="00DA5BCB" w:rsidP="00276A92">
      <w:r w:rsidRPr="00DA5BCB">
        <w:t xml:space="preserve">              </w:t>
      </w:r>
      <w:r>
        <w:t>compuerta2 = a</w:t>
      </w:r>
      <w:r w:rsidRPr="00DA5BCB">
        <w:t xml:space="preserve">nd </w:t>
      </w:r>
      <w:proofErr w:type="gramStart"/>
      <w:r>
        <w:t>( entrada</w:t>
      </w:r>
      <w:proofErr w:type="gramEnd"/>
      <w:r>
        <w:t>1, entrada2 )</w:t>
      </w:r>
    </w:p>
    <w:p w14:paraId="2A2E046B" w14:textId="296AA3FC" w:rsidR="00B03EF8" w:rsidRDefault="00DA5BCB" w:rsidP="00C14C7D">
      <w:r>
        <w:tab/>
        <w:t xml:space="preserve">conecta </w:t>
      </w:r>
      <w:proofErr w:type="gramStart"/>
      <w:r>
        <w:t>( compuerta</w:t>
      </w:r>
      <w:proofErr w:type="gramEnd"/>
      <w:r>
        <w:t>1, compuerta2</w:t>
      </w:r>
      <w:r w:rsidR="000B6135">
        <w:t xml:space="preserve">, </w:t>
      </w:r>
      <w:r>
        <w:t xml:space="preserve"> )</w:t>
      </w:r>
    </w:p>
    <w:p w14:paraId="3D738426" w14:textId="77777777" w:rsidR="006639BE" w:rsidRDefault="006639BE" w:rsidP="006639BE">
      <w:pPr>
        <w:pStyle w:val="Ttulo1"/>
      </w:pPr>
      <w:r>
        <w:t>Salida</w:t>
      </w:r>
    </w:p>
    <w:p w14:paraId="6DDD2A6A" w14:textId="444D754F" w:rsidR="000B6135" w:rsidRDefault="000B6135" w:rsidP="006639BE">
      <w:r>
        <w:t>El programa representará las variables leídas de la siguiente manera:</w:t>
      </w:r>
    </w:p>
    <w:p w14:paraId="18471B24" w14:textId="3CB695F4" w:rsidR="000B6135" w:rsidRDefault="000B6135" w:rsidP="006639BE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3A38915" wp14:editId="004A76C4">
                <wp:simplePos x="0" y="0"/>
                <wp:positionH relativeFrom="column">
                  <wp:posOffset>2362199</wp:posOffset>
                </wp:positionH>
                <wp:positionV relativeFrom="paragraph">
                  <wp:posOffset>649605</wp:posOffset>
                </wp:positionV>
                <wp:extent cx="1057275" cy="409575"/>
                <wp:effectExtent l="0" t="76200" r="0" b="28575"/>
                <wp:wrapNone/>
                <wp:docPr id="13" name="Conector: angula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7275" cy="40957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3518C5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13" o:spid="_x0000_s1026" type="#_x0000_t34" style="position:absolute;margin-left:186pt;margin-top:51.15pt;width:83.25pt;height:32.2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" strokecolor="#0097ae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CAEF9E4" wp14:editId="758433DD">
                <wp:simplePos x="0" y="0"/>
                <wp:positionH relativeFrom="column">
                  <wp:posOffset>2381250</wp:posOffset>
                </wp:positionH>
                <wp:positionV relativeFrom="paragraph">
                  <wp:posOffset>335280</wp:posOffset>
                </wp:positionV>
                <wp:extent cx="1028700" cy="266700"/>
                <wp:effectExtent l="0" t="0" r="76200" b="95250"/>
                <wp:wrapNone/>
                <wp:docPr id="12" name="Conector: angula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2667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3A0817" id="Conector: angular 12" o:spid="_x0000_s1026" type="#_x0000_t34" style="position:absolute;margin-left:187.5pt;margin-top:26.4pt;width:81pt;height:2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" strokecolor="#0097ae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79DF6DE" wp14:editId="5F61772C">
                <wp:simplePos x="0" y="0"/>
                <wp:positionH relativeFrom="column">
                  <wp:posOffset>3429000</wp:posOffset>
                </wp:positionH>
                <wp:positionV relativeFrom="paragraph">
                  <wp:posOffset>68580</wp:posOffset>
                </wp:positionV>
                <wp:extent cx="1171575" cy="1038225"/>
                <wp:effectExtent l="0" t="0" r="28575" b="28575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10382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6F3AEB" w14:textId="1BB97C2B" w:rsidR="000B6135" w:rsidRPr="000B6135" w:rsidRDefault="000B6135" w:rsidP="000B6135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Resultado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9DF6DE" id="Elipse 11" o:spid="_x0000_s1026" style="position:absolute;margin-left:270pt;margin-top:5.4pt;width:92.25pt;height:81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" fillcolor="#00a0b8 [3204]" strokecolor="#004f5b [1604]" strokeweight="2pt">
                <v:textbox>
                  <w:txbxContent>
                    <w:p w14:paraId="4C6F3AEB" w14:textId="1BB97C2B" w:rsidR="000B6135" w:rsidRPr="000B6135" w:rsidRDefault="000B6135" w:rsidP="000B6135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Resultado</w:t>
                      </w:r>
                    </w:p>
                  </w:txbxContent>
                </v:textbox>
              </v:oval>
            </w:pict>
          </mc:Fallback>
        </mc:AlternateContent>
      </w:r>
      <w:r w:rsidRPr="000B6135"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B5A7AE9" wp14:editId="5A4DF389">
                <wp:simplePos x="0" y="0"/>
                <wp:positionH relativeFrom="column">
                  <wp:posOffset>837565</wp:posOffset>
                </wp:positionH>
                <wp:positionV relativeFrom="paragraph">
                  <wp:posOffset>752475</wp:posOffset>
                </wp:positionV>
                <wp:extent cx="1495425" cy="542925"/>
                <wp:effectExtent l="0" t="0" r="28575" b="28575"/>
                <wp:wrapNone/>
                <wp:docPr id="8" name="Diagrama de flujo: datos almacenado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495425" cy="542925"/>
                        </a:xfrm>
                        <a:prstGeom prst="flowChartOnlineStora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A3E93E" w14:textId="64C9B1BE" w:rsidR="000B6135" w:rsidRPr="000B6135" w:rsidRDefault="000B6135" w:rsidP="000B6135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C</w:t>
                            </w:r>
                            <w:r>
                              <w:rPr>
                                <w:color w:val="FFFFFF" w:themeColor="background1"/>
                              </w:rPr>
                              <w:t>ompuerta</w:t>
                            </w:r>
                            <w:r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5A7AE9" id="_x0000_t130" coordsize="21600,21600" o:spt="130" path="m3600,21597c2662,21202,1837,20075,1087,18440,487,16240,75,13590,,10770,75,8007,487,5412,1087,3045,1837,1465,2662,337,3600,l21597,v-937,337,-1687,1465,-2512,3045c18485,5412,18072,8007,17997,10770v75,2820,488,5470,1088,7670c19910,20075,20660,21202,21597,21597xe">
                <v:stroke joinstyle="miter"/>
                <v:path gradientshapeok="t" o:connecttype="custom" o:connectlocs="10800,0;0,10800;10800,21600;17997,10800" textboxrect="3600,0,17997,21600"/>
              </v:shapetype>
              <v:shape id="Diagrama de flujo: datos almacenados 8" o:spid="_x0000_s1027" type="#_x0000_t130" style="position:absolute;margin-left:65.95pt;margin-top:59.25pt;width:117.75pt;height:42.7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" fillcolor="#00a0b8 [3204]" strokecolor="#004f5b [1604]" strokeweight="2pt">
                <v:textbox>
                  <w:txbxContent>
                    <w:p w14:paraId="33A3E93E" w14:textId="64C9B1BE" w:rsidR="000B6135" w:rsidRPr="000B6135" w:rsidRDefault="000B6135" w:rsidP="000B6135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C</w:t>
                      </w:r>
                      <w:r>
                        <w:rPr>
                          <w:color w:val="FFFFFF" w:themeColor="background1"/>
                        </w:rPr>
                        <w:t>ompuerta</w:t>
                      </w:r>
                      <w:r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0B6135"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E6B6A0" wp14:editId="6BA2A983">
                <wp:simplePos x="0" y="0"/>
                <wp:positionH relativeFrom="column">
                  <wp:posOffset>495300</wp:posOffset>
                </wp:positionH>
                <wp:positionV relativeFrom="paragraph">
                  <wp:posOffset>714375</wp:posOffset>
                </wp:positionV>
                <wp:extent cx="609600" cy="581025"/>
                <wp:effectExtent l="0" t="0" r="0" b="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581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609E10" w14:textId="77777777" w:rsidR="000B6135" w:rsidRPr="000B6135" w:rsidRDefault="000B6135" w:rsidP="000B6135">
                            <w:pPr>
                              <w:rPr>
                                <w:sz w:val="16"/>
                                <w:szCs w:val="6"/>
                              </w:rPr>
                            </w:pPr>
                            <w:r w:rsidRPr="000B6135">
                              <w:rPr>
                                <w:sz w:val="16"/>
                                <w:szCs w:val="6"/>
                              </w:rPr>
                              <w:t>Entrada1</w:t>
                            </w:r>
                          </w:p>
                          <w:p w14:paraId="1E9C7F54" w14:textId="77777777" w:rsidR="000B6135" w:rsidRPr="000B6135" w:rsidRDefault="000B6135" w:rsidP="000B6135">
                            <w:pPr>
                              <w:rPr>
                                <w:sz w:val="16"/>
                                <w:szCs w:val="6"/>
                              </w:rPr>
                            </w:pPr>
                            <w:r w:rsidRPr="000B6135">
                              <w:rPr>
                                <w:sz w:val="16"/>
                                <w:szCs w:val="6"/>
                              </w:rPr>
                              <w:t>Entrada2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E6B6A0" id="_x0000_t202" coordsize="21600,21600" o:spt="202" path="m,l,21600r21600,l21600,xe">
                <v:stroke joinstyle="miter"/>
                <v:path gradientshapeok="t" o:connecttype="rect"/>
              </v:shapetype>
              <v:shape id="Cuadro de texto 9" o:spid="_x0000_s1028" type="#_x0000_t202" style="position:absolute;margin-left:39pt;margin-top:56.25pt;width:48pt;height:45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" filled="f" stroked="f" strokeweight=".5pt">
                <v:textbox>
                  <w:txbxContent>
                    <w:p w14:paraId="1D609E10" w14:textId="77777777" w:rsidR="000B6135" w:rsidRPr="000B6135" w:rsidRDefault="000B6135" w:rsidP="000B6135">
                      <w:pPr>
                        <w:rPr>
                          <w:sz w:val="16"/>
                          <w:szCs w:val="6"/>
                        </w:rPr>
                      </w:pPr>
                      <w:r w:rsidRPr="000B6135">
                        <w:rPr>
                          <w:sz w:val="16"/>
                          <w:szCs w:val="6"/>
                        </w:rPr>
                        <w:t>Entrada1</w:t>
                      </w:r>
                    </w:p>
                    <w:p w14:paraId="1E9C7F54" w14:textId="77777777" w:rsidR="000B6135" w:rsidRPr="000B6135" w:rsidRDefault="000B6135" w:rsidP="000B6135">
                      <w:pPr>
                        <w:rPr>
                          <w:sz w:val="16"/>
                          <w:szCs w:val="6"/>
                        </w:rPr>
                      </w:pPr>
                      <w:r w:rsidRPr="000B6135">
                        <w:rPr>
                          <w:sz w:val="16"/>
                          <w:szCs w:val="6"/>
                        </w:rPr>
                        <w:t>Entrada2</w:t>
                      </w:r>
                    </w:p>
                  </w:txbxContent>
                </v:textbox>
              </v:shape>
            </w:pict>
          </mc:Fallback>
        </mc:AlternateContent>
      </w:r>
      <w:r w:rsidRPr="000B6135"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542B221" wp14:editId="3D75CF68">
                <wp:simplePos x="0" y="0"/>
                <wp:positionH relativeFrom="column">
                  <wp:posOffset>2266950</wp:posOffset>
                </wp:positionH>
                <wp:positionV relativeFrom="paragraph">
                  <wp:posOffset>714375</wp:posOffset>
                </wp:positionV>
                <wp:extent cx="762000" cy="27622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0754ED" w14:textId="77777777" w:rsidR="000B6135" w:rsidRPr="000B6135" w:rsidRDefault="000B6135" w:rsidP="000B6135">
                            <w:pPr>
                              <w:rPr>
                                <w:sz w:val="16"/>
                                <w:szCs w:val="6"/>
                              </w:rPr>
                            </w:pPr>
                            <w:r>
                              <w:rPr>
                                <w:sz w:val="16"/>
                                <w:szCs w:val="6"/>
                              </w:rPr>
                              <w:t>Resultado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2B221" id="Cuadro de texto 10" o:spid="_x0000_s1029" type="#_x0000_t202" style="position:absolute;margin-left:178.5pt;margin-top:56.25pt;width:60pt;height:21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" filled="f" stroked="f" strokeweight=".5pt">
                <v:textbox>
                  <w:txbxContent>
                    <w:p w14:paraId="0A0754ED" w14:textId="77777777" w:rsidR="000B6135" w:rsidRPr="000B6135" w:rsidRDefault="000B6135" w:rsidP="000B6135">
                      <w:pPr>
                        <w:rPr>
                          <w:sz w:val="16"/>
                          <w:szCs w:val="6"/>
                        </w:rPr>
                      </w:pPr>
                      <w:r>
                        <w:rPr>
                          <w:sz w:val="16"/>
                          <w:szCs w:val="6"/>
                        </w:rPr>
                        <w:t>Resultado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2BADED" wp14:editId="5945F2DB">
                <wp:simplePos x="0" y="0"/>
                <wp:positionH relativeFrom="column">
                  <wp:posOffset>866140</wp:posOffset>
                </wp:positionH>
                <wp:positionV relativeFrom="paragraph">
                  <wp:posOffset>49530</wp:posOffset>
                </wp:positionV>
                <wp:extent cx="1495425" cy="542925"/>
                <wp:effectExtent l="0" t="0" r="28575" b="28575"/>
                <wp:wrapNone/>
                <wp:docPr id="5" name="Diagrama de flujo: datos almacenado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495425" cy="542925"/>
                        </a:xfrm>
                        <a:prstGeom prst="flowChartOnlineStora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9FD5A4" w14:textId="4E0E7494" w:rsidR="000B6135" w:rsidRPr="000B6135" w:rsidRDefault="000B6135" w:rsidP="000B6135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compuerta1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BADED" id="Diagrama de flujo: datos almacenados 5" o:spid="_x0000_s1030" type="#_x0000_t130" style="position:absolute;margin-left:68.2pt;margin-top:3.9pt;width:117.75pt;height:42.7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" fillcolor="#00a0b8 [3204]" strokecolor="#004f5b [1604]" strokeweight="2pt">
                <v:textbox>
                  <w:txbxContent>
                    <w:p w14:paraId="559FD5A4" w14:textId="4E0E7494" w:rsidR="000B6135" w:rsidRPr="000B6135" w:rsidRDefault="000B6135" w:rsidP="000B6135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compuerta1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3D6874" wp14:editId="393A14B6">
                <wp:simplePos x="0" y="0"/>
                <wp:positionH relativeFrom="column">
                  <wp:posOffset>2295525</wp:posOffset>
                </wp:positionH>
                <wp:positionV relativeFrom="paragraph">
                  <wp:posOffset>11430</wp:posOffset>
                </wp:positionV>
                <wp:extent cx="762000" cy="276225"/>
                <wp:effectExtent l="0" t="0" r="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D90289" w14:textId="60E112F0" w:rsidR="000B6135" w:rsidRPr="000B6135" w:rsidRDefault="000B6135" w:rsidP="000B6135">
                            <w:pPr>
                              <w:rPr>
                                <w:sz w:val="16"/>
                                <w:szCs w:val="6"/>
                              </w:rPr>
                            </w:pPr>
                            <w:r>
                              <w:rPr>
                                <w:sz w:val="16"/>
                                <w:szCs w:val="6"/>
                              </w:rPr>
                              <w:t>Resultado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D6874" id="Cuadro de texto 7" o:spid="_x0000_s1031" type="#_x0000_t202" style="position:absolute;margin-left:180.75pt;margin-top:.9pt;width:60pt;height:21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" filled="f" stroked="f" strokeweight=".5pt">
                <v:textbox>
                  <w:txbxContent>
                    <w:p w14:paraId="13D90289" w14:textId="60E112F0" w:rsidR="000B6135" w:rsidRPr="000B6135" w:rsidRDefault="000B6135" w:rsidP="000B6135">
                      <w:pPr>
                        <w:rPr>
                          <w:sz w:val="16"/>
                          <w:szCs w:val="6"/>
                        </w:rPr>
                      </w:pPr>
                      <w:r>
                        <w:rPr>
                          <w:sz w:val="16"/>
                          <w:szCs w:val="6"/>
                        </w:rPr>
                        <w:t>Resultado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C1E7CA" wp14:editId="425E71DE">
                <wp:simplePos x="0" y="0"/>
                <wp:positionH relativeFrom="column">
                  <wp:posOffset>523875</wp:posOffset>
                </wp:positionH>
                <wp:positionV relativeFrom="paragraph">
                  <wp:posOffset>11430</wp:posOffset>
                </wp:positionV>
                <wp:extent cx="609600" cy="581025"/>
                <wp:effectExtent l="0" t="0" r="0" b="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581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35F7CF" w14:textId="129F4099" w:rsidR="000B6135" w:rsidRPr="000B6135" w:rsidRDefault="000B6135">
                            <w:pPr>
                              <w:rPr>
                                <w:sz w:val="16"/>
                                <w:szCs w:val="6"/>
                              </w:rPr>
                            </w:pPr>
                            <w:r w:rsidRPr="000B6135">
                              <w:rPr>
                                <w:sz w:val="16"/>
                                <w:szCs w:val="6"/>
                              </w:rPr>
                              <w:t>Entrada1</w:t>
                            </w:r>
                          </w:p>
                          <w:p w14:paraId="027DF4B1" w14:textId="496DB7E2" w:rsidR="000B6135" w:rsidRPr="000B6135" w:rsidRDefault="000B6135">
                            <w:pPr>
                              <w:rPr>
                                <w:sz w:val="16"/>
                                <w:szCs w:val="6"/>
                              </w:rPr>
                            </w:pPr>
                            <w:r w:rsidRPr="000B6135">
                              <w:rPr>
                                <w:sz w:val="16"/>
                                <w:szCs w:val="6"/>
                              </w:rPr>
                              <w:t>Entrada2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C1E7CA" id="Cuadro de texto 6" o:spid="_x0000_s1032" type="#_x0000_t202" style="position:absolute;margin-left:41.25pt;margin-top:.9pt;width:48pt;height:4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" filled="f" stroked="f" strokeweight=".5pt">
                <v:textbox>
                  <w:txbxContent>
                    <w:p w14:paraId="2635F7CF" w14:textId="129F4099" w:rsidR="000B6135" w:rsidRPr="000B6135" w:rsidRDefault="000B6135">
                      <w:pPr>
                        <w:rPr>
                          <w:sz w:val="16"/>
                          <w:szCs w:val="6"/>
                        </w:rPr>
                      </w:pPr>
                      <w:r w:rsidRPr="000B6135">
                        <w:rPr>
                          <w:sz w:val="16"/>
                          <w:szCs w:val="6"/>
                        </w:rPr>
                        <w:t>Entrada1</w:t>
                      </w:r>
                    </w:p>
                    <w:p w14:paraId="027DF4B1" w14:textId="496DB7E2" w:rsidR="000B6135" w:rsidRPr="000B6135" w:rsidRDefault="000B6135">
                      <w:pPr>
                        <w:rPr>
                          <w:sz w:val="16"/>
                          <w:szCs w:val="6"/>
                        </w:rPr>
                      </w:pPr>
                      <w:r w:rsidRPr="000B6135">
                        <w:rPr>
                          <w:sz w:val="16"/>
                          <w:szCs w:val="6"/>
                        </w:rPr>
                        <w:t>Entrada2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</w:t>
      </w:r>
    </w:p>
    <w:sectPr w:rsidR="000B6135" w:rsidSect="004C4497">
      <w:footerReference w:type="default" r:id="rId10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EFA962" w14:textId="77777777" w:rsidR="002C15E6" w:rsidRDefault="002C15E6" w:rsidP="00C6554A">
      <w:pPr>
        <w:spacing w:before="0" w:after="0" w:line="240" w:lineRule="auto"/>
      </w:pPr>
      <w:r>
        <w:separator/>
      </w:r>
    </w:p>
  </w:endnote>
  <w:endnote w:type="continuationSeparator" w:id="0">
    <w:p w14:paraId="3556D75F" w14:textId="77777777" w:rsidR="002C15E6" w:rsidRDefault="002C15E6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E22EF5" w14:textId="77777777" w:rsidR="009C2E4D" w:rsidRDefault="00ED7C44">
    <w:pPr>
      <w:pStyle w:val="Piedepgina"/>
    </w:pPr>
    <w:r>
      <w:rPr>
        <w:lang w:bidi="es-ES"/>
      </w:rPr>
      <w:t xml:space="preserve">Página </w:t>
    </w:r>
    <w:r>
      <w:rPr>
        <w:lang w:bidi="es-ES"/>
      </w:rPr>
      <w:fldChar w:fldCharType="begin"/>
    </w:r>
    <w:r>
      <w:rPr>
        <w:lang w:bidi="es-ES"/>
      </w:rPr>
      <w:instrText xml:space="preserve"> PAGE  \* Arabic  \* MERGEFORMAT </w:instrText>
    </w:r>
    <w:r>
      <w:rPr>
        <w:lang w:bidi="es-ES"/>
      </w:rPr>
      <w:fldChar w:fldCharType="separate"/>
    </w:r>
    <w:r w:rsidR="00473D5B">
      <w:rPr>
        <w:noProof/>
        <w:lang w:bidi="es-ES"/>
      </w:rPr>
      <w:t>1</w:t>
    </w:r>
    <w:r>
      <w:rPr>
        <w:lang w:bidi="es-E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D5E50A" w14:textId="77777777" w:rsidR="002C15E6" w:rsidRDefault="002C15E6" w:rsidP="00C6554A">
      <w:pPr>
        <w:spacing w:before="0" w:after="0" w:line="240" w:lineRule="auto"/>
      </w:pPr>
      <w:r>
        <w:separator/>
      </w:r>
    </w:p>
  </w:footnote>
  <w:footnote w:type="continuationSeparator" w:id="0">
    <w:p w14:paraId="03A134BA" w14:textId="77777777" w:rsidR="002C15E6" w:rsidRDefault="002C15E6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aconvieta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3D82DE5"/>
    <w:multiLevelType w:val="hybridMultilevel"/>
    <w:tmpl w:val="31B8C2F0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AFA1721"/>
    <w:multiLevelType w:val="hybridMultilevel"/>
    <w:tmpl w:val="32041A6C"/>
    <w:lvl w:ilvl="0" w:tplc="79761B78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E9C7CD5"/>
    <w:multiLevelType w:val="hybridMultilevel"/>
    <w:tmpl w:val="B980DD54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2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  <w:num w:numId="17">
    <w:abstractNumId w:val="15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A92"/>
    <w:rsid w:val="000B6135"/>
    <w:rsid w:val="001005FA"/>
    <w:rsid w:val="002554CD"/>
    <w:rsid w:val="00276A92"/>
    <w:rsid w:val="00293B83"/>
    <w:rsid w:val="002B4294"/>
    <w:rsid w:val="002C15E6"/>
    <w:rsid w:val="00333D0D"/>
    <w:rsid w:val="004269EF"/>
    <w:rsid w:val="00473D5B"/>
    <w:rsid w:val="004C049F"/>
    <w:rsid w:val="004C4497"/>
    <w:rsid w:val="005000E2"/>
    <w:rsid w:val="006365FD"/>
    <w:rsid w:val="00646766"/>
    <w:rsid w:val="006639BE"/>
    <w:rsid w:val="006A3CE7"/>
    <w:rsid w:val="007C53D9"/>
    <w:rsid w:val="008675F7"/>
    <w:rsid w:val="00914741"/>
    <w:rsid w:val="009C2E4D"/>
    <w:rsid w:val="00A978C4"/>
    <w:rsid w:val="00B03EF8"/>
    <w:rsid w:val="00C14C7D"/>
    <w:rsid w:val="00C6128A"/>
    <w:rsid w:val="00C6554A"/>
    <w:rsid w:val="00D331ED"/>
    <w:rsid w:val="00D93CC6"/>
    <w:rsid w:val="00DA5BCB"/>
    <w:rsid w:val="00E95A12"/>
    <w:rsid w:val="00ED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921F43"/>
  <w15:chartTrackingRefBased/>
  <w15:docId w15:val="{9BF23B65-54CF-491A-B3AF-E4B69F6A1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s-E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33D0D"/>
  </w:style>
  <w:style w:type="paragraph" w:styleId="Ttulo1">
    <w:name w:val="heading 1"/>
    <w:basedOn w:val="Normal"/>
    <w:next w:val="Normal"/>
    <w:link w:val="Ttulo1C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Ttulo2Car">
    <w:name w:val="Título 2 Car"/>
    <w:basedOn w:val="Fuentedeprrafopredeter"/>
    <w:link w:val="Ttulo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Informacindecontacto">
    <w:name w:val="Información de contacto"/>
    <w:basedOn w:val="Normal"/>
    <w:uiPriority w:val="4"/>
    <w:qFormat/>
    <w:rsid w:val="00C6554A"/>
    <w:pPr>
      <w:spacing w:before="0" w:after="0"/>
      <w:jc w:val="center"/>
    </w:pPr>
  </w:style>
  <w:style w:type="paragraph" w:styleId="Listaconvietas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tulo">
    <w:name w:val="Title"/>
    <w:basedOn w:val="Normal"/>
    <w:link w:val="TtuloC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tuloCar">
    <w:name w:val="Título Car"/>
    <w:basedOn w:val="Fuentedeprrafopredeter"/>
    <w:link w:val="Ttulo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tulo">
    <w:name w:val="Subtitle"/>
    <w:basedOn w:val="Normal"/>
    <w:link w:val="SubttuloC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tuloCar">
    <w:name w:val="Subtítulo Car"/>
    <w:basedOn w:val="Fuentedeprrafopredeter"/>
    <w:link w:val="Subttulo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Piedepgina">
    <w:name w:val="footer"/>
    <w:basedOn w:val="Normal"/>
    <w:link w:val="PiedepginaC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PiedepginaCar">
    <w:name w:val="Pie de página Car"/>
    <w:basedOn w:val="Fuentedeprrafopredeter"/>
    <w:link w:val="Piedepgina"/>
    <w:uiPriority w:val="99"/>
    <w:rsid w:val="00C6554A"/>
    <w:rPr>
      <w:caps/>
    </w:rPr>
  </w:style>
  <w:style w:type="paragraph" w:customStyle="1" w:styleId="Foto">
    <w:name w:val="F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Encabezado">
    <w:name w:val="header"/>
    <w:basedOn w:val="Normal"/>
    <w:link w:val="EncabezadoCar"/>
    <w:uiPriority w:val="99"/>
    <w:unhideWhenUsed/>
    <w:rsid w:val="00C6554A"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aconnmeros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6554A"/>
    <w:rPr>
      <w:i/>
      <w:iCs/>
      <w:color w:val="007789" w:themeColor="accent1" w:themeShade="BF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554A"/>
    <w:rPr>
      <w:rFonts w:ascii="Segoe UI" w:hAnsi="Segoe UI" w:cs="Segoe UI"/>
      <w:szCs w:val="18"/>
    </w:rPr>
  </w:style>
  <w:style w:type="paragraph" w:styleId="Textodebloque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6554A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6554A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C6554A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6554A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6554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6554A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6554A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6554A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6554A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6554A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ipervnculo">
    <w:name w:val="Hyperlink"/>
    <w:basedOn w:val="Fuentedeprrafopredeter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Textomacro">
    <w:name w:val="macro"/>
    <w:link w:val="TextomacroC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6554A"/>
    <w:rPr>
      <w:rFonts w:ascii="Consolas" w:hAnsi="Consolas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C6554A"/>
    <w:rPr>
      <w:color w:val="595959" w:themeColor="text1" w:themeTint="A6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6554A"/>
    <w:rPr>
      <w:rFonts w:ascii="Consolas" w:hAnsi="Consolas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customStyle="1" w:styleId="37599E0EBB6F4228BF9D8FDE55F3AFFB">
    <w:name w:val="37599E0EBB6F4228BF9D8FDE55F3AFFB"/>
    <w:rsid w:val="00276A92"/>
    <w:pPr>
      <w:spacing w:before="0" w:after="160" w:line="259" w:lineRule="auto"/>
    </w:pPr>
    <w:rPr>
      <w:rFonts w:eastAsiaTheme="minorEastAsia"/>
      <w:color w:val="auto"/>
      <w:lang w:val="es-MX" w:eastAsia="es-MX"/>
    </w:rPr>
  </w:style>
  <w:style w:type="paragraph" w:styleId="Prrafodelista">
    <w:name w:val="List Paragraph"/>
    <w:basedOn w:val="Normal"/>
    <w:uiPriority w:val="34"/>
    <w:unhideWhenUsed/>
    <w:qFormat/>
    <w:rsid w:val="00276A92"/>
    <w:pPr>
      <w:ind w:left="720"/>
      <w:contextualSpacing/>
    </w:pPr>
  </w:style>
  <w:style w:type="table" w:styleId="Tablaconcuadrcula">
    <w:name w:val="Table Grid"/>
    <w:basedOn w:val="Tablanormal"/>
    <w:uiPriority w:val="39"/>
    <w:rsid w:val="004269EF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microsoft.com/office/2007/relationships/hdphoto" Target="media/hdphoto1.wdp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is%20Fernando\AppData\Roaming\Microsoft\Templates\Informe%20de%20estudiante%20con%20foto%20de%20portada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Informe de estudiante con foto de portada</Template>
  <TotalTime>154</TotalTime>
  <Pages>2</Pages>
  <Words>142</Words>
  <Characters>784</Characters>
  <Application>Microsoft Office Word</Application>
  <DocSecurity>0</DocSecurity>
  <Lines>6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Fernando</dc:creator>
  <cp:keywords/>
  <dc:description/>
  <cp:lastModifiedBy>Luis Fernando</cp:lastModifiedBy>
  <cp:revision>12</cp:revision>
  <cp:lastPrinted>2018-05-27T00:04:00Z</cp:lastPrinted>
  <dcterms:created xsi:type="dcterms:W3CDTF">2018-05-20T21:47:00Z</dcterms:created>
  <dcterms:modified xsi:type="dcterms:W3CDTF">2018-05-27T00:06:00Z</dcterms:modified>
</cp:coreProperties>
</file>