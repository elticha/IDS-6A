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3A083" w14:textId="726DA7CC" w:rsidR="00C6554A" w:rsidRDefault="00C6554A" w:rsidP="00C6554A">
      <w:pPr>
        <w:pStyle w:val="Foto"/>
      </w:pPr>
    </w:p>
    <w:p w14:paraId="5F228B21" w14:textId="28FD7FCF" w:rsidR="006639BE" w:rsidRDefault="006639BE" w:rsidP="00C6554A">
      <w:pPr>
        <w:pStyle w:val="Foto"/>
      </w:pPr>
    </w:p>
    <w:p w14:paraId="201CE891" w14:textId="1012B747" w:rsidR="006639BE" w:rsidRDefault="006639BE" w:rsidP="00C6554A">
      <w:pPr>
        <w:pStyle w:val="Foto"/>
      </w:pPr>
    </w:p>
    <w:p w14:paraId="390DE5E7" w14:textId="367CB5F3" w:rsidR="006639BE" w:rsidRDefault="006639BE" w:rsidP="00C6554A">
      <w:pPr>
        <w:pStyle w:val="Foto"/>
      </w:pPr>
    </w:p>
    <w:p w14:paraId="6C76F567" w14:textId="2AB15413" w:rsidR="006639BE" w:rsidRDefault="006639BE" w:rsidP="00C6554A">
      <w:pPr>
        <w:pStyle w:val="Foto"/>
      </w:pPr>
    </w:p>
    <w:p w14:paraId="6FF326DB" w14:textId="5E26841C" w:rsidR="006639BE" w:rsidRDefault="006639BE" w:rsidP="00C6554A">
      <w:pPr>
        <w:pStyle w:val="Foto"/>
      </w:pPr>
    </w:p>
    <w:p w14:paraId="06A71D63" w14:textId="14719832" w:rsidR="006639BE" w:rsidRDefault="006639BE" w:rsidP="00C6554A">
      <w:pPr>
        <w:pStyle w:val="Fo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E883B7" wp14:editId="13CD3B9F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5274310" cy="2454275"/>
            <wp:effectExtent l="0" t="0" r="2540" b="3175"/>
            <wp:wrapThrough wrapText="bothSides">
              <wp:wrapPolygon edited="0">
                <wp:start x="0" y="0"/>
                <wp:lineTo x="0" y="21460"/>
                <wp:lineTo x="21532" y="21460"/>
                <wp:lineTo x="2153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7C4885B" wp14:editId="55B76175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274310" cy="2778125"/>
            <wp:effectExtent l="0" t="0" r="2540" b="3175"/>
            <wp:wrapThrough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o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4EB5F" w14:textId="5305BCFD" w:rsidR="006639BE" w:rsidRDefault="006639BE" w:rsidP="00C6554A">
      <w:pPr>
        <w:pStyle w:val="Foto"/>
      </w:pPr>
    </w:p>
    <w:p w14:paraId="2FD64ECB" w14:textId="757E7BC2" w:rsidR="006639BE" w:rsidRDefault="006639BE" w:rsidP="00C6554A">
      <w:pPr>
        <w:pStyle w:val="Foto"/>
      </w:pPr>
    </w:p>
    <w:p w14:paraId="5F79B516" w14:textId="36304EFB" w:rsidR="006639BE" w:rsidRDefault="006639BE" w:rsidP="00C6554A">
      <w:pPr>
        <w:pStyle w:val="Foto"/>
      </w:pPr>
    </w:p>
    <w:p w14:paraId="315F2F10" w14:textId="5AC88E35" w:rsidR="006639BE" w:rsidRDefault="006639BE" w:rsidP="00C6554A">
      <w:pPr>
        <w:pStyle w:val="Foto"/>
      </w:pPr>
    </w:p>
    <w:p w14:paraId="498D6F79" w14:textId="6F9831F5" w:rsidR="006639BE" w:rsidRDefault="006639BE" w:rsidP="00C6554A">
      <w:pPr>
        <w:pStyle w:val="Foto"/>
      </w:pPr>
    </w:p>
    <w:p w14:paraId="0D6DFA1A" w14:textId="4F205E42" w:rsidR="006639BE" w:rsidRDefault="006639BE" w:rsidP="00C6554A">
      <w:pPr>
        <w:pStyle w:val="Foto"/>
      </w:pPr>
    </w:p>
    <w:p w14:paraId="27CCE744" w14:textId="7AD0D4A5" w:rsidR="006639BE" w:rsidRDefault="006639BE" w:rsidP="00C6554A">
      <w:pPr>
        <w:pStyle w:val="Foto"/>
      </w:pPr>
    </w:p>
    <w:p w14:paraId="387ABFF1" w14:textId="58226015" w:rsidR="006639BE" w:rsidRDefault="006639BE" w:rsidP="00C6554A">
      <w:pPr>
        <w:pStyle w:val="Foto"/>
      </w:pPr>
    </w:p>
    <w:p w14:paraId="39CCF62C" w14:textId="77777777" w:rsidR="006639BE" w:rsidRPr="008B5277" w:rsidRDefault="006639BE" w:rsidP="00C6554A">
      <w:pPr>
        <w:pStyle w:val="Foto"/>
      </w:pPr>
    </w:p>
    <w:p w14:paraId="1FA1BF2C" w14:textId="77777777" w:rsidR="00C6554A" w:rsidRPr="00914741" w:rsidRDefault="00276A92" w:rsidP="00C6554A">
      <w:pPr>
        <w:pStyle w:val="Ttulo"/>
      </w:pPr>
      <w:r>
        <w:t>Simulador de compuertas lógicas</w:t>
      </w:r>
    </w:p>
    <w:p w14:paraId="1B2FBEF2" w14:textId="77777777" w:rsidR="00C6554A" w:rsidRPr="00914741" w:rsidRDefault="00276A92" w:rsidP="00C6554A">
      <w:pPr>
        <w:pStyle w:val="Subttulo"/>
      </w:pPr>
      <w:r>
        <w:t>Compiladores e intérpretes</w:t>
      </w:r>
    </w:p>
    <w:p w14:paraId="11BD1A17" w14:textId="77777777" w:rsidR="00276A92" w:rsidRDefault="00276A92" w:rsidP="00C6554A">
      <w:pPr>
        <w:pStyle w:val="Informacindecontacto"/>
        <w:rPr>
          <w:lang w:bidi="es-ES"/>
        </w:rPr>
      </w:pPr>
      <w:r>
        <w:t>Universidad Politécnica de Chiapas</w:t>
      </w:r>
      <w:r w:rsidR="00C6554A" w:rsidRPr="00914741">
        <w:rPr>
          <w:lang w:bidi="es-ES"/>
        </w:rPr>
        <w:t xml:space="preserve"> |</w:t>
      </w:r>
      <w:r>
        <w:rPr>
          <w:lang w:bidi="es-ES"/>
        </w:rPr>
        <w:t xml:space="preserve"> Ingeniería de Software</w:t>
      </w:r>
    </w:p>
    <w:p w14:paraId="1E9EA578" w14:textId="77777777" w:rsidR="00276A92" w:rsidRDefault="00276A92" w:rsidP="00C6554A">
      <w:pPr>
        <w:pStyle w:val="Informacindecontacto"/>
        <w:rPr>
          <w:lang w:bidi="es-ES"/>
        </w:rPr>
      </w:pPr>
    </w:p>
    <w:p w14:paraId="473EC083" w14:textId="77777777" w:rsidR="00276A92" w:rsidRDefault="00276A92" w:rsidP="00C6554A">
      <w:pPr>
        <w:pStyle w:val="Informacindecontacto"/>
        <w:rPr>
          <w:lang w:bidi="es-ES"/>
        </w:rPr>
      </w:pPr>
    </w:p>
    <w:p w14:paraId="4D6C4C36" w14:textId="77777777" w:rsidR="00C6554A" w:rsidRPr="00914741" w:rsidRDefault="00C6554A" w:rsidP="00C6554A">
      <w:pPr>
        <w:pStyle w:val="Informacindecontacto"/>
      </w:pPr>
      <w:r w:rsidRPr="00914741">
        <w:rPr>
          <w:lang w:bidi="es-ES"/>
        </w:rPr>
        <w:br w:type="page"/>
      </w:r>
    </w:p>
    <w:p w14:paraId="4EB49FAA" w14:textId="77777777" w:rsidR="00C6554A" w:rsidRPr="00914741" w:rsidRDefault="00276A92" w:rsidP="00C6554A">
      <w:pPr>
        <w:pStyle w:val="Ttulo1"/>
      </w:pPr>
      <w:r>
        <w:lastRenderedPageBreak/>
        <w:t>Propuesta</w:t>
      </w:r>
    </w:p>
    <w:p w14:paraId="025E13C1" w14:textId="5782E470" w:rsidR="009C2E4D" w:rsidRDefault="003319EA" w:rsidP="00276A92">
      <w:pPr>
        <w:pStyle w:val="Listaconvietas"/>
        <w:numPr>
          <w:ilvl w:val="0"/>
          <w:numId w:val="0"/>
        </w:numPr>
        <w:ind w:left="360"/>
      </w:pPr>
      <w:r>
        <w:t>Proponemos un simulador de compuertas lógicas donde el usuario ingresará la función estándar y el simulador dibujará los diagramas necesarios para su representación.</w:t>
      </w:r>
    </w:p>
    <w:p w14:paraId="6E28822A" w14:textId="4C513776" w:rsidR="00276A92" w:rsidRDefault="00276A92" w:rsidP="00276A92">
      <w:pPr>
        <w:pStyle w:val="Ttulo1"/>
      </w:pPr>
      <w:r>
        <w:t>Entrada</w:t>
      </w:r>
      <w:bookmarkStart w:id="0" w:name="_GoBack"/>
      <w:bookmarkEnd w:id="0"/>
    </w:p>
    <w:p w14:paraId="2CE5F1E6" w14:textId="3860CB7B" w:rsidR="004269EF" w:rsidRDefault="003319EA" w:rsidP="003319EA">
      <w:r>
        <w:tab/>
        <w:t>El programa recibirá las siguientes instrucciones:</w:t>
      </w:r>
    </w:p>
    <w:p w14:paraId="32229CC6" w14:textId="49B9C56F" w:rsidR="003319EA" w:rsidRDefault="003319EA" w:rsidP="003319EA">
      <w:pPr>
        <w:pStyle w:val="Prrafodelista"/>
        <w:numPr>
          <w:ilvl w:val="0"/>
          <w:numId w:val="19"/>
        </w:numPr>
      </w:pPr>
      <w:r>
        <w:t>valores: x=</w:t>
      </w:r>
      <w:proofErr w:type="gramStart"/>
      <w:r>
        <w:t>1,y</w:t>
      </w:r>
      <w:proofErr w:type="gramEnd"/>
      <w:r>
        <w:t>=1,z=0;</w:t>
      </w:r>
    </w:p>
    <w:p w14:paraId="4F7F8D64" w14:textId="3AF203EA" w:rsidR="003319EA" w:rsidRDefault="003319EA" w:rsidP="003319EA">
      <w:pPr>
        <w:pStyle w:val="Prrafodelista"/>
        <w:numPr>
          <w:ilvl w:val="0"/>
          <w:numId w:val="19"/>
        </w:numPr>
      </w:pPr>
      <w:r>
        <w:t>función: x</w:t>
      </w:r>
      <w:r w:rsidR="00F4782E">
        <w:t>*</w:t>
      </w:r>
      <w:r>
        <w:t>y</w:t>
      </w:r>
      <w:r w:rsidR="00F4782E">
        <w:t>*</w:t>
      </w:r>
      <w:r>
        <w:t>z;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812"/>
        <w:gridCol w:w="3764"/>
      </w:tblGrid>
      <w:tr w:rsidR="004269EF" w14:paraId="4234A354" w14:textId="77777777" w:rsidTr="00DA5BCB">
        <w:tc>
          <w:tcPr>
            <w:tcW w:w="3812" w:type="dxa"/>
          </w:tcPr>
          <w:p w14:paraId="3573DE0C" w14:textId="2AF6CA9F" w:rsidR="004269EF" w:rsidRPr="0079295C" w:rsidRDefault="004269EF" w:rsidP="004269EF">
            <w:pPr>
              <w:jc w:val="center"/>
              <w:rPr>
                <w:b/>
                <w:sz w:val="28"/>
              </w:rPr>
            </w:pPr>
            <w:r w:rsidRPr="0079295C">
              <w:rPr>
                <w:b/>
                <w:sz w:val="28"/>
              </w:rPr>
              <w:t>Token</w:t>
            </w:r>
          </w:p>
        </w:tc>
        <w:tc>
          <w:tcPr>
            <w:tcW w:w="3764" w:type="dxa"/>
          </w:tcPr>
          <w:p w14:paraId="391A54D1" w14:textId="39BC5416" w:rsidR="004269EF" w:rsidRPr="0079295C" w:rsidRDefault="004269EF" w:rsidP="004269EF">
            <w:pPr>
              <w:jc w:val="center"/>
              <w:rPr>
                <w:b/>
                <w:sz w:val="28"/>
              </w:rPr>
            </w:pPr>
            <w:r w:rsidRPr="0079295C">
              <w:rPr>
                <w:b/>
                <w:sz w:val="28"/>
              </w:rPr>
              <w:t>Lexema</w:t>
            </w:r>
          </w:p>
        </w:tc>
      </w:tr>
      <w:tr w:rsidR="003319EA" w14:paraId="18340AE7" w14:textId="77777777" w:rsidTr="00DA5BCB">
        <w:tc>
          <w:tcPr>
            <w:tcW w:w="3812" w:type="dxa"/>
          </w:tcPr>
          <w:p w14:paraId="1CCEED88" w14:textId="57693BC9" w:rsidR="003319EA" w:rsidRPr="0079295C" w:rsidRDefault="003319EA" w:rsidP="004269EF">
            <w:pPr>
              <w:jc w:val="center"/>
            </w:pPr>
            <w:r w:rsidRPr="0079295C">
              <w:t>Valores</w:t>
            </w:r>
          </w:p>
        </w:tc>
        <w:tc>
          <w:tcPr>
            <w:tcW w:w="3764" w:type="dxa"/>
          </w:tcPr>
          <w:p w14:paraId="497B3F31" w14:textId="6B7DCADF" w:rsidR="003319EA" w:rsidRPr="0079295C" w:rsidRDefault="003319EA" w:rsidP="004269EF">
            <w:pPr>
              <w:jc w:val="center"/>
            </w:pPr>
            <w:r w:rsidRPr="0079295C">
              <w:t>valores</w:t>
            </w:r>
          </w:p>
        </w:tc>
      </w:tr>
      <w:tr w:rsidR="003319EA" w14:paraId="427B53EA" w14:textId="77777777" w:rsidTr="00DA5BCB">
        <w:tc>
          <w:tcPr>
            <w:tcW w:w="3812" w:type="dxa"/>
          </w:tcPr>
          <w:p w14:paraId="60555969" w14:textId="06C33BB8" w:rsidR="003319EA" w:rsidRPr="0079295C" w:rsidRDefault="003319EA" w:rsidP="004269EF">
            <w:pPr>
              <w:jc w:val="center"/>
            </w:pPr>
            <w:proofErr w:type="spellStart"/>
            <w:r w:rsidRPr="0079295C">
              <w:t>Funcion</w:t>
            </w:r>
            <w:proofErr w:type="spellEnd"/>
          </w:p>
        </w:tc>
        <w:tc>
          <w:tcPr>
            <w:tcW w:w="3764" w:type="dxa"/>
          </w:tcPr>
          <w:p w14:paraId="4553FF70" w14:textId="0E1822D1" w:rsidR="003319EA" w:rsidRPr="0079295C" w:rsidRDefault="003319EA" w:rsidP="004269EF">
            <w:pPr>
              <w:jc w:val="center"/>
            </w:pPr>
            <w:proofErr w:type="spellStart"/>
            <w:r w:rsidRPr="0079295C">
              <w:t>funcion</w:t>
            </w:r>
            <w:proofErr w:type="spellEnd"/>
          </w:p>
        </w:tc>
      </w:tr>
      <w:tr w:rsidR="003319EA" w14:paraId="274D9E74" w14:textId="77777777" w:rsidTr="00DA5BCB">
        <w:tc>
          <w:tcPr>
            <w:tcW w:w="3812" w:type="dxa"/>
          </w:tcPr>
          <w:p w14:paraId="24677494" w14:textId="1E27048D" w:rsidR="003319EA" w:rsidRPr="0079295C" w:rsidRDefault="003319EA" w:rsidP="004269EF">
            <w:pPr>
              <w:jc w:val="center"/>
            </w:pPr>
            <w:r w:rsidRPr="0079295C">
              <w:t>Dos puntos</w:t>
            </w:r>
          </w:p>
        </w:tc>
        <w:tc>
          <w:tcPr>
            <w:tcW w:w="3764" w:type="dxa"/>
          </w:tcPr>
          <w:p w14:paraId="2FF00DC9" w14:textId="7EBA0FF7" w:rsidR="003319EA" w:rsidRPr="0079295C" w:rsidRDefault="003319EA" w:rsidP="004269EF">
            <w:pPr>
              <w:jc w:val="center"/>
            </w:pPr>
            <w:r w:rsidRPr="0079295C">
              <w:t>:</w:t>
            </w:r>
          </w:p>
        </w:tc>
      </w:tr>
      <w:tr w:rsidR="003319EA" w14:paraId="39A4B4D5" w14:textId="77777777" w:rsidTr="00DA5BCB">
        <w:tc>
          <w:tcPr>
            <w:tcW w:w="3812" w:type="dxa"/>
          </w:tcPr>
          <w:p w14:paraId="77004ADF" w14:textId="0F36E5EA" w:rsidR="003319EA" w:rsidRPr="0079295C" w:rsidRDefault="003319EA" w:rsidP="004269EF">
            <w:pPr>
              <w:jc w:val="center"/>
            </w:pPr>
            <w:r w:rsidRPr="0079295C">
              <w:t>Identificador</w:t>
            </w:r>
          </w:p>
        </w:tc>
        <w:tc>
          <w:tcPr>
            <w:tcW w:w="3764" w:type="dxa"/>
          </w:tcPr>
          <w:p w14:paraId="6145463E" w14:textId="1C95D6EC" w:rsidR="003319EA" w:rsidRPr="0079295C" w:rsidRDefault="003319EA" w:rsidP="004269EF">
            <w:pPr>
              <w:jc w:val="center"/>
            </w:pPr>
            <w:proofErr w:type="gramStart"/>
            <w:r w:rsidRPr="0079295C">
              <w:t>a,  b</w:t>
            </w:r>
            <w:proofErr w:type="gramEnd"/>
            <w:r w:rsidRPr="0079295C">
              <w:t>, …, z</w:t>
            </w:r>
          </w:p>
        </w:tc>
      </w:tr>
      <w:tr w:rsidR="003319EA" w14:paraId="509EC359" w14:textId="77777777" w:rsidTr="00DA5BCB">
        <w:tc>
          <w:tcPr>
            <w:tcW w:w="3812" w:type="dxa"/>
          </w:tcPr>
          <w:p w14:paraId="5105FCC5" w14:textId="23850BA1" w:rsidR="003319EA" w:rsidRPr="0079295C" w:rsidRDefault="003319EA" w:rsidP="004269EF">
            <w:pPr>
              <w:jc w:val="center"/>
            </w:pPr>
            <w:r w:rsidRPr="0079295C">
              <w:t>Igual</w:t>
            </w:r>
          </w:p>
        </w:tc>
        <w:tc>
          <w:tcPr>
            <w:tcW w:w="3764" w:type="dxa"/>
          </w:tcPr>
          <w:p w14:paraId="6DBEED34" w14:textId="421BF14F" w:rsidR="003319EA" w:rsidRPr="0079295C" w:rsidRDefault="003319EA" w:rsidP="004269EF">
            <w:pPr>
              <w:jc w:val="center"/>
            </w:pPr>
            <w:r w:rsidRPr="0079295C">
              <w:t>=</w:t>
            </w:r>
          </w:p>
        </w:tc>
      </w:tr>
      <w:tr w:rsidR="003319EA" w14:paraId="24B860A7" w14:textId="77777777" w:rsidTr="00DA5BCB">
        <w:tc>
          <w:tcPr>
            <w:tcW w:w="3812" w:type="dxa"/>
          </w:tcPr>
          <w:p w14:paraId="0AD9348C" w14:textId="560A10AF" w:rsidR="003319EA" w:rsidRPr="0079295C" w:rsidRDefault="003319EA" w:rsidP="004269EF">
            <w:pPr>
              <w:jc w:val="center"/>
            </w:pPr>
            <w:r w:rsidRPr="0079295C">
              <w:t>Valor numérico</w:t>
            </w:r>
          </w:p>
        </w:tc>
        <w:tc>
          <w:tcPr>
            <w:tcW w:w="3764" w:type="dxa"/>
          </w:tcPr>
          <w:p w14:paraId="49C1A3DE" w14:textId="624094F1" w:rsidR="003319EA" w:rsidRPr="0079295C" w:rsidRDefault="003319EA" w:rsidP="004269EF">
            <w:pPr>
              <w:jc w:val="center"/>
            </w:pPr>
            <w:proofErr w:type="gramStart"/>
            <w:r w:rsidRPr="0079295C">
              <w:t>0,1,…</w:t>
            </w:r>
            <w:proofErr w:type="gramEnd"/>
            <w:r w:rsidRPr="0079295C">
              <w:t>9</w:t>
            </w:r>
          </w:p>
        </w:tc>
      </w:tr>
      <w:tr w:rsidR="003319EA" w14:paraId="50602BAA" w14:textId="77777777" w:rsidTr="00DA5BCB">
        <w:tc>
          <w:tcPr>
            <w:tcW w:w="3812" w:type="dxa"/>
          </w:tcPr>
          <w:p w14:paraId="769D449B" w14:textId="303083D8" w:rsidR="003319EA" w:rsidRPr="0079295C" w:rsidRDefault="003319EA" w:rsidP="004269EF">
            <w:pPr>
              <w:jc w:val="center"/>
            </w:pPr>
            <w:r w:rsidRPr="0079295C">
              <w:t>Separador</w:t>
            </w:r>
          </w:p>
        </w:tc>
        <w:tc>
          <w:tcPr>
            <w:tcW w:w="3764" w:type="dxa"/>
          </w:tcPr>
          <w:p w14:paraId="0A5DED2A" w14:textId="503ED348" w:rsidR="003319EA" w:rsidRPr="0079295C" w:rsidRDefault="003319EA" w:rsidP="004269EF">
            <w:pPr>
              <w:jc w:val="center"/>
            </w:pPr>
            <w:r w:rsidRPr="0079295C">
              <w:t>,</w:t>
            </w:r>
          </w:p>
        </w:tc>
      </w:tr>
      <w:tr w:rsidR="003319EA" w14:paraId="2E80058A" w14:textId="77777777" w:rsidTr="00DA5BCB">
        <w:tc>
          <w:tcPr>
            <w:tcW w:w="3812" w:type="dxa"/>
          </w:tcPr>
          <w:p w14:paraId="78B79752" w14:textId="02CADBE1" w:rsidR="003319EA" w:rsidRPr="0079295C" w:rsidRDefault="003319EA" w:rsidP="004269EF">
            <w:pPr>
              <w:jc w:val="center"/>
            </w:pPr>
            <w:r w:rsidRPr="0079295C">
              <w:t>Fin de instrucción</w:t>
            </w:r>
          </w:p>
        </w:tc>
        <w:tc>
          <w:tcPr>
            <w:tcW w:w="3764" w:type="dxa"/>
          </w:tcPr>
          <w:p w14:paraId="36351C00" w14:textId="3B61FA5D" w:rsidR="003319EA" w:rsidRPr="0079295C" w:rsidRDefault="003319EA" w:rsidP="004269EF">
            <w:pPr>
              <w:jc w:val="center"/>
            </w:pPr>
            <w:r w:rsidRPr="0079295C">
              <w:t>;</w:t>
            </w:r>
          </w:p>
        </w:tc>
      </w:tr>
      <w:tr w:rsidR="0063357B" w14:paraId="26280E7D" w14:textId="77777777" w:rsidTr="00DA5BCB">
        <w:tc>
          <w:tcPr>
            <w:tcW w:w="3812" w:type="dxa"/>
          </w:tcPr>
          <w:p w14:paraId="4DBBDBA4" w14:textId="5A62E9AF" w:rsidR="0063357B" w:rsidRPr="0079295C" w:rsidRDefault="0063357B" w:rsidP="004269EF">
            <w:pPr>
              <w:jc w:val="center"/>
            </w:pPr>
            <w:r w:rsidRPr="0079295C">
              <w:t>Mas</w:t>
            </w:r>
          </w:p>
        </w:tc>
        <w:tc>
          <w:tcPr>
            <w:tcW w:w="3764" w:type="dxa"/>
          </w:tcPr>
          <w:p w14:paraId="3AE60A5B" w14:textId="1FABD4AA" w:rsidR="0063357B" w:rsidRPr="0079295C" w:rsidRDefault="0063357B" w:rsidP="004269EF">
            <w:pPr>
              <w:jc w:val="center"/>
            </w:pPr>
            <w:r w:rsidRPr="0079295C">
              <w:t>+</w:t>
            </w:r>
          </w:p>
        </w:tc>
      </w:tr>
      <w:tr w:rsidR="0063357B" w14:paraId="4DC2EA46" w14:textId="77777777" w:rsidTr="0079295C">
        <w:trPr>
          <w:trHeight w:val="70"/>
        </w:trPr>
        <w:tc>
          <w:tcPr>
            <w:tcW w:w="3812" w:type="dxa"/>
          </w:tcPr>
          <w:p w14:paraId="12F43C5A" w14:textId="7C4B5153" w:rsidR="0063357B" w:rsidRPr="0079295C" w:rsidRDefault="0063357B" w:rsidP="004269EF">
            <w:pPr>
              <w:jc w:val="center"/>
            </w:pPr>
            <w:proofErr w:type="spellStart"/>
            <w:r w:rsidRPr="0079295C">
              <w:t>Negacion</w:t>
            </w:r>
            <w:proofErr w:type="spellEnd"/>
          </w:p>
        </w:tc>
        <w:tc>
          <w:tcPr>
            <w:tcW w:w="3764" w:type="dxa"/>
          </w:tcPr>
          <w:p w14:paraId="3EBC02C4" w14:textId="707BE9CA" w:rsidR="0063357B" w:rsidRPr="0079295C" w:rsidRDefault="0063357B" w:rsidP="004269EF">
            <w:pPr>
              <w:jc w:val="center"/>
            </w:pPr>
            <w:r w:rsidRPr="0079295C">
              <w:t>¬</w:t>
            </w:r>
          </w:p>
        </w:tc>
      </w:tr>
    </w:tbl>
    <w:p w14:paraId="4D6ABC69" w14:textId="77777777" w:rsidR="004269EF" w:rsidRDefault="004269EF" w:rsidP="004269EF">
      <w:pPr>
        <w:ind w:left="720"/>
      </w:pPr>
    </w:p>
    <w:p w14:paraId="1E051E52" w14:textId="77777777" w:rsidR="004269EF" w:rsidRPr="00D93CC6" w:rsidRDefault="004269EF" w:rsidP="004269EF">
      <w:pPr>
        <w:ind w:left="720"/>
      </w:pPr>
    </w:p>
    <w:p w14:paraId="30AFDA29" w14:textId="77777777" w:rsidR="00276A92" w:rsidRDefault="00276A92" w:rsidP="00276A92">
      <w:pPr>
        <w:pStyle w:val="Ttulo1"/>
      </w:pPr>
      <w:r>
        <w:t>Proceso</w:t>
      </w:r>
    </w:p>
    <w:p w14:paraId="2A2E046B" w14:textId="460040B4" w:rsidR="00B03EF8" w:rsidRDefault="00276A92" w:rsidP="00987EE8">
      <w:r>
        <w:tab/>
      </w:r>
      <w:r w:rsidR="00987EE8">
        <w:t>Suponiendo que los datos de entrada son:</w:t>
      </w:r>
    </w:p>
    <w:p w14:paraId="5F96E4ED" w14:textId="77777777" w:rsidR="00987EE8" w:rsidRDefault="00987EE8" w:rsidP="00987EE8">
      <w:pPr>
        <w:pStyle w:val="Prrafodelista"/>
        <w:numPr>
          <w:ilvl w:val="0"/>
          <w:numId w:val="19"/>
        </w:numPr>
      </w:pPr>
      <w:r>
        <w:t>valores: x=</w:t>
      </w:r>
      <w:proofErr w:type="gramStart"/>
      <w:r>
        <w:t>1,y</w:t>
      </w:r>
      <w:proofErr w:type="gramEnd"/>
      <w:r>
        <w:t>=1,z=0;</w:t>
      </w:r>
    </w:p>
    <w:p w14:paraId="5DF7AFD6" w14:textId="1899794C" w:rsidR="00987EE8" w:rsidRDefault="00987EE8" w:rsidP="00987EE8">
      <w:pPr>
        <w:pStyle w:val="Prrafodelista"/>
        <w:numPr>
          <w:ilvl w:val="0"/>
          <w:numId w:val="19"/>
        </w:numPr>
      </w:pPr>
      <w:r>
        <w:t xml:space="preserve">función: </w:t>
      </w:r>
      <w:proofErr w:type="spellStart"/>
      <w:r>
        <w:t>xyz</w:t>
      </w:r>
      <w:proofErr w:type="spellEnd"/>
      <w:r>
        <w:t>;</w:t>
      </w:r>
    </w:p>
    <w:p w14:paraId="52CF29AE" w14:textId="7349AEE3" w:rsidR="00987EE8" w:rsidRDefault="00987EE8" w:rsidP="00987EE8">
      <w:pPr>
        <w:ind w:left="720"/>
      </w:pPr>
      <w:r>
        <w:t>El simulador creara las variables según las variables que el usuario ingresó en la primera línea.</w:t>
      </w:r>
      <w:r w:rsidR="0063357B">
        <w:t xml:space="preserve"> Interpretará la función de la siguiente manera, si las variables se encuentran juntas, será una operación de tipo AND, si se encuentra un signo ‘+’ indica que se usará una función OR. Si encuentra el operador ‘¬’ aplicará una negación a la variable que se encuentre después del operador.</w:t>
      </w:r>
    </w:p>
    <w:p w14:paraId="6BF352FD" w14:textId="7F369901" w:rsidR="00E0293F" w:rsidRDefault="00E0293F" w:rsidP="00C14C7D">
      <w:pPr>
        <w:rPr>
          <w:b/>
        </w:rPr>
      </w:pPr>
      <w:r>
        <w:rPr>
          <w:b/>
        </w:rPr>
        <w:t>Lista de métodos</w:t>
      </w:r>
    </w:p>
    <w:p w14:paraId="6C98B56B" w14:textId="25FA6BB8" w:rsidR="00E0293F" w:rsidRPr="002A5601" w:rsidRDefault="0063357B" w:rsidP="00E0293F">
      <w:pPr>
        <w:pStyle w:val="Prrafodelista"/>
        <w:numPr>
          <w:ilvl w:val="0"/>
          <w:numId w:val="18"/>
        </w:numPr>
        <w:rPr>
          <w:b/>
        </w:rPr>
      </w:pPr>
      <w:r>
        <w:rPr>
          <w:b/>
        </w:rPr>
        <w:t>AND</w:t>
      </w:r>
      <w:r w:rsidR="002A5601">
        <w:rPr>
          <w:b/>
        </w:rPr>
        <w:t>.</w:t>
      </w:r>
      <w:r w:rsidR="00E0293F">
        <w:rPr>
          <w:b/>
        </w:rPr>
        <w:t xml:space="preserve"> </w:t>
      </w:r>
      <w:r>
        <w:t>Compuerta lógica AND</w:t>
      </w:r>
    </w:p>
    <w:p w14:paraId="7A661309" w14:textId="7D8BDFFD" w:rsidR="002A5601" w:rsidRPr="002A5601" w:rsidRDefault="0063357B" w:rsidP="00E0293F">
      <w:pPr>
        <w:pStyle w:val="Prrafodelista"/>
        <w:numPr>
          <w:ilvl w:val="0"/>
          <w:numId w:val="18"/>
        </w:numPr>
        <w:rPr>
          <w:b/>
        </w:rPr>
      </w:pPr>
      <w:r>
        <w:rPr>
          <w:b/>
        </w:rPr>
        <w:t xml:space="preserve">OR. </w:t>
      </w:r>
      <w:r>
        <w:t>Compuerta lógica OR</w:t>
      </w:r>
    </w:p>
    <w:p w14:paraId="497374B4" w14:textId="2128490A" w:rsidR="002A5601" w:rsidRPr="002A5601" w:rsidRDefault="0063357B" w:rsidP="00E0293F">
      <w:pPr>
        <w:pStyle w:val="Prrafodelista"/>
        <w:numPr>
          <w:ilvl w:val="0"/>
          <w:numId w:val="18"/>
        </w:numPr>
        <w:rPr>
          <w:b/>
        </w:rPr>
      </w:pPr>
      <w:r>
        <w:rPr>
          <w:b/>
        </w:rPr>
        <w:t xml:space="preserve">NOT. </w:t>
      </w:r>
      <w:r>
        <w:t>Compuerta lógica NOT</w:t>
      </w:r>
    </w:p>
    <w:p w14:paraId="347F4DBE" w14:textId="7E08276C" w:rsidR="002A5601" w:rsidRPr="002A5601" w:rsidRDefault="002A5601" w:rsidP="00E0293F">
      <w:pPr>
        <w:pStyle w:val="Prrafodelista"/>
        <w:numPr>
          <w:ilvl w:val="0"/>
          <w:numId w:val="18"/>
        </w:numPr>
        <w:rPr>
          <w:b/>
        </w:rPr>
      </w:pPr>
      <w:r>
        <w:rPr>
          <w:b/>
        </w:rPr>
        <w:lastRenderedPageBreak/>
        <w:t xml:space="preserve">dibujar. </w:t>
      </w:r>
      <w:r>
        <w:t>Este método dibuja la(s) compuertas.</w:t>
      </w:r>
    </w:p>
    <w:p w14:paraId="19DD43BC" w14:textId="43147650" w:rsidR="002A5601" w:rsidRPr="00E0293F" w:rsidRDefault="002A5601" w:rsidP="00E0293F">
      <w:pPr>
        <w:pStyle w:val="Prrafodelista"/>
        <w:numPr>
          <w:ilvl w:val="0"/>
          <w:numId w:val="18"/>
        </w:numPr>
        <w:rPr>
          <w:b/>
        </w:rPr>
      </w:pPr>
      <w:proofErr w:type="spellStart"/>
      <w:r>
        <w:rPr>
          <w:b/>
        </w:rPr>
        <w:t>reset</w:t>
      </w:r>
      <w:proofErr w:type="spellEnd"/>
      <w:r>
        <w:rPr>
          <w:b/>
        </w:rPr>
        <w:t xml:space="preserve">. </w:t>
      </w:r>
      <w:r>
        <w:t>Este método elimina todas las compuertas y la ejecución del programa vuelve a solicitar los datos necesarios.</w:t>
      </w:r>
    </w:p>
    <w:p w14:paraId="3D738426" w14:textId="77777777" w:rsidR="006639BE" w:rsidRDefault="006639BE" w:rsidP="006639BE">
      <w:pPr>
        <w:pStyle w:val="Ttulo1"/>
      </w:pPr>
      <w:r>
        <w:t>Salida</w:t>
      </w:r>
    </w:p>
    <w:p w14:paraId="6DDD2A6A" w14:textId="444D754F" w:rsidR="000B6135" w:rsidRDefault="000B6135" w:rsidP="006639BE">
      <w:r>
        <w:t>El programa representará las variables leídas de la siguiente manera:</w:t>
      </w:r>
    </w:p>
    <w:p w14:paraId="18471B24" w14:textId="3CB695F4" w:rsidR="000B6135" w:rsidRDefault="000B6135" w:rsidP="006639B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A38915" wp14:editId="004A76C4">
                <wp:simplePos x="0" y="0"/>
                <wp:positionH relativeFrom="column">
                  <wp:posOffset>2362199</wp:posOffset>
                </wp:positionH>
                <wp:positionV relativeFrom="paragraph">
                  <wp:posOffset>649605</wp:posOffset>
                </wp:positionV>
                <wp:extent cx="1057275" cy="409575"/>
                <wp:effectExtent l="0" t="76200" r="0" b="28575"/>
                <wp:wrapNone/>
                <wp:docPr id="13" name="Conector: angula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409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518C5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3" o:spid="_x0000_s1026" type="#_x0000_t34" style="position:absolute;margin-left:186pt;margin-top:51.15pt;width:83.25pt;height:32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" strokecolor="#0097ae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AEF9E4" wp14:editId="758433DD">
                <wp:simplePos x="0" y="0"/>
                <wp:positionH relativeFrom="column">
                  <wp:posOffset>2381250</wp:posOffset>
                </wp:positionH>
                <wp:positionV relativeFrom="paragraph">
                  <wp:posOffset>335280</wp:posOffset>
                </wp:positionV>
                <wp:extent cx="1028700" cy="266700"/>
                <wp:effectExtent l="0" t="0" r="76200" b="95250"/>
                <wp:wrapNone/>
                <wp:docPr id="12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2667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A0817" id="Conector: angular 12" o:spid="_x0000_s1026" type="#_x0000_t34" style="position:absolute;margin-left:187.5pt;margin-top:26.4pt;width:81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" strokecolor="#0097ae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DF6DE" wp14:editId="5F61772C">
                <wp:simplePos x="0" y="0"/>
                <wp:positionH relativeFrom="column">
                  <wp:posOffset>3429000</wp:posOffset>
                </wp:positionH>
                <wp:positionV relativeFrom="paragraph">
                  <wp:posOffset>68580</wp:posOffset>
                </wp:positionV>
                <wp:extent cx="1171575" cy="1038225"/>
                <wp:effectExtent l="0" t="0" r="28575" b="285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038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F3AEB" w14:textId="1BB97C2B" w:rsidR="000B6135" w:rsidRPr="000B6135" w:rsidRDefault="000B6135" w:rsidP="000B613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9DF6DE" id="Elipse 11" o:spid="_x0000_s1026" style="position:absolute;margin-left:270pt;margin-top:5.4pt;width:92.25pt;height:8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" fillcolor="#00a0b8 [3204]" strokecolor="#004f5b [1604]" strokeweight="2pt">
                <v:textbox>
                  <w:txbxContent>
                    <w:p w14:paraId="4C6F3AEB" w14:textId="1BB97C2B" w:rsidR="000B6135" w:rsidRPr="000B6135" w:rsidRDefault="000B6135" w:rsidP="000B613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Resultado</w:t>
                      </w:r>
                    </w:p>
                  </w:txbxContent>
                </v:textbox>
              </v:oval>
            </w:pict>
          </mc:Fallback>
        </mc:AlternateContent>
      </w:r>
      <w:r w:rsidRPr="000B613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5A7AE9" wp14:editId="5A4DF389">
                <wp:simplePos x="0" y="0"/>
                <wp:positionH relativeFrom="column">
                  <wp:posOffset>837565</wp:posOffset>
                </wp:positionH>
                <wp:positionV relativeFrom="paragraph">
                  <wp:posOffset>752475</wp:posOffset>
                </wp:positionV>
                <wp:extent cx="1495425" cy="542925"/>
                <wp:effectExtent l="0" t="0" r="28575" b="28575"/>
                <wp:wrapNone/>
                <wp:docPr id="8" name="Diagrama de flujo: datos almacen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5425" cy="542925"/>
                        </a:xfrm>
                        <a:prstGeom prst="flowChartOnline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3E93E" w14:textId="64C9B1BE" w:rsidR="000B6135" w:rsidRPr="000B6135" w:rsidRDefault="000B6135" w:rsidP="000B613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Compuerta2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5A7AE9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Diagrama de flujo: datos almacenados 8" o:spid="_x0000_s1027" type="#_x0000_t130" style="position:absolute;margin-left:65.95pt;margin-top:59.25pt;width:117.75pt;height:42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" fillcolor="#00a0b8 [3204]" strokecolor="#004f5b [1604]" strokeweight="2pt">
                <v:textbox>
                  <w:txbxContent>
                    <w:p w14:paraId="33A3E93E" w14:textId="64C9B1BE" w:rsidR="000B6135" w:rsidRPr="000B6135" w:rsidRDefault="000B6135" w:rsidP="000B613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Compuerta2</w:t>
                      </w:r>
                    </w:p>
                  </w:txbxContent>
                </v:textbox>
              </v:shape>
            </w:pict>
          </mc:Fallback>
        </mc:AlternateContent>
      </w:r>
      <w:r w:rsidRPr="000B613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E6B6A0" wp14:editId="6BA2A983">
                <wp:simplePos x="0" y="0"/>
                <wp:positionH relativeFrom="column">
                  <wp:posOffset>495300</wp:posOffset>
                </wp:positionH>
                <wp:positionV relativeFrom="paragraph">
                  <wp:posOffset>714375</wp:posOffset>
                </wp:positionV>
                <wp:extent cx="609600" cy="58102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09E10" w14:textId="77777777" w:rsidR="000B6135" w:rsidRPr="000B6135" w:rsidRDefault="000B6135" w:rsidP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 w:rsidRPr="000B6135">
                              <w:rPr>
                                <w:sz w:val="16"/>
                                <w:szCs w:val="6"/>
                              </w:rPr>
                              <w:t>Entrada1</w:t>
                            </w:r>
                          </w:p>
                          <w:p w14:paraId="1E9C7F54" w14:textId="77777777" w:rsidR="000B6135" w:rsidRPr="000B6135" w:rsidRDefault="000B6135" w:rsidP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 w:rsidRPr="000B6135">
                              <w:rPr>
                                <w:sz w:val="16"/>
                                <w:szCs w:val="6"/>
                              </w:rPr>
                              <w:t>Entrada2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E6B6A0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8" type="#_x0000_t202" style="position:absolute;margin-left:39pt;margin-top:56.25pt;width:48pt;height:4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" filled="f" stroked="f" strokeweight=".5pt">
                <v:textbox>
                  <w:txbxContent>
                    <w:p w14:paraId="1D609E10" w14:textId="77777777" w:rsidR="000B6135" w:rsidRPr="000B6135" w:rsidRDefault="000B6135" w:rsidP="000B6135">
                      <w:pPr>
                        <w:rPr>
                          <w:sz w:val="16"/>
                          <w:szCs w:val="6"/>
                        </w:rPr>
                      </w:pPr>
                      <w:r w:rsidRPr="000B6135">
                        <w:rPr>
                          <w:sz w:val="16"/>
                          <w:szCs w:val="6"/>
                        </w:rPr>
                        <w:t>Entrada1</w:t>
                      </w:r>
                    </w:p>
                    <w:p w14:paraId="1E9C7F54" w14:textId="77777777" w:rsidR="000B6135" w:rsidRPr="000B6135" w:rsidRDefault="000B6135" w:rsidP="000B6135">
                      <w:pPr>
                        <w:rPr>
                          <w:sz w:val="16"/>
                          <w:szCs w:val="6"/>
                        </w:rPr>
                      </w:pPr>
                      <w:r w:rsidRPr="000B6135">
                        <w:rPr>
                          <w:sz w:val="16"/>
                          <w:szCs w:val="6"/>
                        </w:rPr>
                        <w:t>Entrada2</w:t>
                      </w:r>
                    </w:p>
                  </w:txbxContent>
                </v:textbox>
              </v:shape>
            </w:pict>
          </mc:Fallback>
        </mc:AlternateContent>
      </w:r>
      <w:r w:rsidRPr="000B613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42B221" wp14:editId="3D75CF68">
                <wp:simplePos x="0" y="0"/>
                <wp:positionH relativeFrom="column">
                  <wp:posOffset>2266950</wp:posOffset>
                </wp:positionH>
                <wp:positionV relativeFrom="paragraph">
                  <wp:posOffset>714375</wp:posOffset>
                </wp:positionV>
                <wp:extent cx="762000" cy="27622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754ED" w14:textId="77777777" w:rsidR="000B6135" w:rsidRPr="000B6135" w:rsidRDefault="000B6135" w:rsidP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>
                              <w:rPr>
                                <w:sz w:val="16"/>
                                <w:szCs w:val="6"/>
                              </w:rPr>
                              <w:t>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2B221" id="Cuadro de texto 10" o:spid="_x0000_s1029" type="#_x0000_t202" style="position:absolute;margin-left:178.5pt;margin-top:56.25pt;width:6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" filled="f" stroked="f" strokeweight=".5pt">
                <v:textbox>
                  <w:txbxContent>
                    <w:p w14:paraId="0A0754ED" w14:textId="77777777" w:rsidR="000B6135" w:rsidRPr="000B6135" w:rsidRDefault="000B6135" w:rsidP="000B6135">
                      <w:pPr>
                        <w:rPr>
                          <w:sz w:val="16"/>
                          <w:szCs w:val="6"/>
                        </w:rPr>
                      </w:pPr>
                      <w:r>
                        <w:rPr>
                          <w:sz w:val="16"/>
                          <w:szCs w:val="6"/>
                        </w:rPr>
                        <w:t>Resultado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2BADED" wp14:editId="5945F2DB">
                <wp:simplePos x="0" y="0"/>
                <wp:positionH relativeFrom="column">
                  <wp:posOffset>866140</wp:posOffset>
                </wp:positionH>
                <wp:positionV relativeFrom="paragraph">
                  <wp:posOffset>49530</wp:posOffset>
                </wp:positionV>
                <wp:extent cx="1495425" cy="542925"/>
                <wp:effectExtent l="0" t="0" r="28575" b="28575"/>
                <wp:wrapNone/>
                <wp:docPr id="5" name="Diagrama de flujo: datos almacen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5425" cy="542925"/>
                        </a:xfrm>
                        <a:prstGeom prst="flowChartOnline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FD5A4" w14:textId="4E0E7494" w:rsidR="000B6135" w:rsidRPr="000B6135" w:rsidRDefault="000B6135" w:rsidP="000B613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compuerta1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BADED" id="Diagrama de flujo: datos almacenados 5" o:spid="_x0000_s1030" type="#_x0000_t130" style="position:absolute;margin-left:68.2pt;margin-top:3.9pt;width:117.75pt;height:42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" fillcolor="#00a0b8 [3204]" strokecolor="#004f5b [1604]" strokeweight="2pt">
                <v:textbox>
                  <w:txbxContent>
                    <w:p w14:paraId="559FD5A4" w14:textId="4E0E7494" w:rsidR="000B6135" w:rsidRPr="000B6135" w:rsidRDefault="000B6135" w:rsidP="000B613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compuerta1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3D6874" wp14:editId="393A14B6">
                <wp:simplePos x="0" y="0"/>
                <wp:positionH relativeFrom="column">
                  <wp:posOffset>2295525</wp:posOffset>
                </wp:positionH>
                <wp:positionV relativeFrom="paragraph">
                  <wp:posOffset>11430</wp:posOffset>
                </wp:positionV>
                <wp:extent cx="762000" cy="27622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90289" w14:textId="60E112F0" w:rsidR="000B6135" w:rsidRPr="000B6135" w:rsidRDefault="000B6135" w:rsidP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>
                              <w:rPr>
                                <w:sz w:val="16"/>
                                <w:szCs w:val="6"/>
                              </w:rPr>
                              <w:t>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D6874" id="Cuadro de texto 7" o:spid="_x0000_s1031" type="#_x0000_t202" style="position:absolute;margin-left:180.75pt;margin-top:.9pt;width:60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" filled="f" stroked="f" strokeweight=".5pt">
                <v:textbox>
                  <w:txbxContent>
                    <w:p w14:paraId="13D90289" w14:textId="60E112F0" w:rsidR="000B6135" w:rsidRPr="000B6135" w:rsidRDefault="000B6135" w:rsidP="000B6135">
                      <w:pPr>
                        <w:rPr>
                          <w:sz w:val="16"/>
                          <w:szCs w:val="6"/>
                        </w:rPr>
                      </w:pPr>
                      <w:r>
                        <w:rPr>
                          <w:sz w:val="16"/>
                          <w:szCs w:val="6"/>
                        </w:rPr>
                        <w:t>Resultado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1E7CA" wp14:editId="425E71DE">
                <wp:simplePos x="0" y="0"/>
                <wp:positionH relativeFrom="column">
                  <wp:posOffset>523875</wp:posOffset>
                </wp:positionH>
                <wp:positionV relativeFrom="paragraph">
                  <wp:posOffset>11430</wp:posOffset>
                </wp:positionV>
                <wp:extent cx="609600" cy="58102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5F7CF" w14:textId="129F4099" w:rsidR="000B6135" w:rsidRPr="000B6135" w:rsidRDefault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 w:rsidRPr="000B6135">
                              <w:rPr>
                                <w:sz w:val="16"/>
                                <w:szCs w:val="6"/>
                              </w:rPr>
                              <w:t>Entrada1</w:t>
                            </w:r>
                          </w:p>
                          <w:p w14:paraId="027DF4B1" w14:textId="496DB7E2" w:rsidR="000B6135" w:rsidRPr="000B6135" w:rsidRDefault="000B6135">
                            <w:pPr>
                              <w:rPr>
                                <w:sz w:val="16"/>
                                <w:szCs w:val="6"/>
                              </w:rPr>
                            </w:pPr>
                            <w:r w:rsidRPr="000B6135">
                              <w:rPr>
                                <w:sz w:val="16"/>
                                <w:szCs w:val="6"/>
                              </w:rPr>
                              <w:t>Entrada2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1E7CA" id="Cuadro de texto 6" o:spid="_x0000_s1032" type="#_x0000_t202" style="position:absolute;margin-left:41.25pt;margin-top:.9pt;width:48pt;height:4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" filled="f" stroked="f" strokeweight=".5pt">
                <v:textbox>
                  <w:txbxContent>
                    <w:p w14:paraId="2635F7CF" w14:textId="129F4099" w:rsidR="000B6135" w:rsidRPr="000B6135" w:rsidRDefault="000B6135">
                      <w:pPr>
                        <w:rPr>
                          <w:sz w:val="16"/>
                          <w:szCs w:val="6"/>
                        </w:rPr>
                      </w:pPr>
                      <w:r w:rsidRPr="000B6135">
                        <w:rPr>
                          <w:sz w:val="16"/>
                          <w:szCs w:val="6"/>
                        </w:rPr>
                        <w:t>Entrada1</w:t>
                      </w:r>
                    </w:p>
                    <w:p w14:paraId="027DF4B1" w14:textId="496DB7E2" w:rsidR="000B6135" w:rsidRPr="000B6135" w:rsidRDefault="000B6135">
                      <w:pPr>
                        <w:rPr>
                          <w:sz w:val="16"/>
                          <w:szCs w:val="6"/>
                        </w:rPr>
                      </w:pPr>
                      <w:r w:rsidRPr="000B6135">
                        <w:rPr>
                          <w:sz w:val="16"/>
                          <w:szCs w:val="6"/>
                        </w:rPr>
                        <w:t>Entrada2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sectPr w:rsidR="000B6135" w:rsidSect="004C4497">
      <w:footerReference w:type="default" r:id="rId11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5A855D" w14:textId="77777777" w:rsidR="00A307D4" w:rsidRDefault="00A307D4" w:rsidP="00C6554A">
      <w:pPr>
        <w:spacing w:before="0" w:after="0" w:line="240" w:lineRule="auto"/>
      </w:pPr>
      <w:r>
        <w:separator/>
      </w:r>
    </w:p>
  </w:endnote>
  <w:endnote w:type="continuationSeparator" w:id="0">
    <w:p w14:paraId="50EADE71" w14:textId="77777777" w:rsidR="00A307D4" w:rsidRDefault="00A307D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22EF5" w14:textId="77777777" w:rsidR="009C2E4D" w:rsidRDefault="00ED7C44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473D5B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56B16" w14:textId="77777777" w:rsidR="00A307D4" w:rsidRDefault="00A307D4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96C925C" w14:textId="77777777" w:rsidR="00A307D4" w:rsidRDefault="00A307D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37531DA7"/>
    <w:multiLevelType w:val="hybridMultilevel"/>
    <w:tmpl w:val="0BDEC6FA"/>
    <w:lvl w:ilvl="0" w:tplc="19C4B2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D82DE5"/>
    <w:multiLevelType w:val="hybridMultilevel"/>
    <w:tmpl w:val="31B8C2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AFA1721"/>
    <w:multiLevelType w:val="hybridMultilevel"/>
    <w:tmpl w:val="32041A6C"/>
    <w:lvl w:ilvl="0" w:tplc="79761B7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E9C7CD5"/>
    <w:multiLevelType w:val="hybridMultilevel"/>
    <w:tmpl w:val="B980DD5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6"/>
  </w:num>
  <w:num w:numId="18">
    <w:abstractNumId w:val="1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92"/>
    <w:rsid w:val="000B6135"/>
    <w:rsid w:val="001005FA"/>
    <w:rsid w:val="002554CD"/>
    <w:rsid w:val="00276A92"/>
    <w:rsid w:val="00293B83"/>
    <w:rsid w:val="002A5601"/>
    <w:rsid w:val="002B4294"/>
    <w:rsid w:val="002C15E6"/>
    <w:rsid w:val="003319EA"/>
    <w:rsid w:val="00333D0D"/>
    <w:rsid w:val="004269EF"/>
    <w:rsid w:val="00473D5B"/>
    <w:rsid w:val="004C049F"/>
    <w:rsid w:val="004C4497"/>
    <w:rsid w:val="005000E2"/>
    <w:rsid w:val="0063357B"/>
    <w:rsid w:val="006365FD"/>
    <w:rsid w:val="00646766"/>
    <w:rsid w:val="006639BE"/>
    <w:rsid w:val="006A3CE7"/>
    <w:rsid w:val="006D5314"/>
    <w:rsid w:val="0079295C"/>
    <w:rsid w:val="007C53D9"/>
    <w:rsid w:val="008675F7"/>
    <w:rsid w:val="00914741"/>
    <w:rsid w:val="00987EE8"/>
    <w:rsid w:val="009C2E4D"/>
    <w:rsid w:val="00A307D4"/>
    <w:rsid w:val="00A978C4"/>
    <w:rsid w:val="00B03EF8"/>
    <w:rsid w:val="00C14C7D"/>
    <w:rsid w:val="00C6128A"/>
    <w:rsid w:val="00C6554A"/>
    <w:rsid w:val="00D331ED"/>
    <w:rsid w:val="00D93CC6"/>
    <w:rsid w:val="00DA5BCB"/>
    <w:rsid w:val="00E0293F"/>
    <w:rsid w:val="00E95A12"/>
    <w:rsid w:val="00ED7C44"/>
    <w:rsid w:val="00F22E8B"/>
    <w:rsid w:val="00F31D30"/>
    <w:rsid w:val="00F4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21F43"/>
  <w15:chartTrackingRefBased/>
  <w15:docId w15:val="{9BF23B65-54CF-491A-B3AF-E4B69F6A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37599E0EBB6F4228BF9D8FDE55F3AFFB">
    <w:name w:val="37599E0EBB6F4228BF9D8FDE55F3AFFB"/>
    <w:rsid w:val="00276A92"/>
    <w:pPr>
      <w:spacing w:before="0" w:after="160" w:line="259" w:lineRule="auto"/>
    </w:pPr>
    <w:rPr>
      <w:rFonts w:eastAsiaTheme="minorEastAsia"/>
      <w:color w:val="auto"/>
      <w:lang w:val="es-MX" w:eastAsia="es-MX"/>
    </w:rPr>
  </w:style>
  <w:style w:type="paragraph" w:styleId="Prrafodelista">
    <w:name w:val="List Paragraph"/>
    <w:basedOn w:val="Normal"/>
    <w:uiPriority w:val="34"/>
    <w:unhideWhenUsed/>
    <w:qFormat/>
    <w:rsid w:val="00276A92"/>
    <w:pPr>
      <w:ind w:left="720"/>
      <w:contextualSpacing/>
    </w:pPr>
  </w:style>
  <w:style w:type="table" w:styleId="Tablaconcuadrcula">
    <w:name w:val="Table Grid"/>
    <w:basedOn w:val="Tablanormal"/>
    <w:uiPriority w:val="39"/>
    <w:rsid w:val="004269E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Fernando\AppData\Roaming\Microsoft\Template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14E90-C687-42D2-AD7B-3B118E68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</Template>
  <TotalTime>278</TotalTime>
  <Pages>1</Pages>
  <Words>216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</dc:creator>
  <cp:keywords/>
  <dc:description/>
  <cp:lastModifiedBy>Fernando</cp:lastModifiedBy>
  <cp:revision>18</cp:revision>
  <cp:lastPrinted>2018-05-27T00:04:00Z</cp:lastPrinted>
  <dcterms:created xsi:type="dcterms:W3CDTF">2018-05-20T21:47:00Z</dcterms:created>
  <dcterms:modified xsi:type="dcterms:W3CDTF">2018-05-31T17:38:00Z</dcterms:modified>
</cp:coreProperties>
</file>